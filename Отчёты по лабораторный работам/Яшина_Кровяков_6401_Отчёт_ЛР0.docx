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214A6" w14:textId="77777777" w:rsidR="000A0464" w:rsidRPr="000A0464" w:rsidRDefault="000A0464" w:rsidP="000A0464">
      <w:pPr>
        <w:shd w:val="clear" w:color="auto" w:fill="FFFFFF"/>
        <w:spacing w:after="240"/>
        <w:jc w:val="center"/>
        <w:rPr>
          <w:bCs/>
          <w:color w:val="000000"/>
        </w:rPr>
      </w:pPr>
      <w:r w:rsidRPr="000A0464">
        <w:t xml:space="preserve">МИНИСТЕРСТВО НАУКИ И ВЫСШЕГО ОБРАЗОВАНИЯ </w:t>
      </w:r>
      <w:r w:rsidRPr="000A0464">
        <w:br/>
        <w:t>РОССИЙСКОЙ ФЕДЕРАЦИИ</w:t>
      </w:r>
    </w:p>
    <w:p w14:paraId="65AEDB3A" w14:textId="77777777" w:rsidR="000A0464" w:rsidRPr="000A0464" w:rsidRDefault="000A0464" w:rsidP="000A0464">
      <w:pPr>
        <w:shd w:val="clear" w:color="auto" w:fill="FFFFFF"/>
        <w:jc w:val="center"/>
        <w:rPr>
          <w:bCs/>
          <w:color w:val="000000"/>
        </w:rPr>
      </w:pPr>
      <w:r w:rsidRPr="000A0464">
        <w:rPr>
          <w:bCs/>
          <w:color w:val="000000"/>
        </w:rPr>
        <w:t xml:space="preserve">Федеральное государственное автономное образовательное учреждение </w:t>
      </w:r>
      <w:r w:rsidRPr="000A0464">
        <w:rPr>
          <w:bCs/>
          <w:color w:val="000000"/>
        </w:rPr>
        <w:br/>
        <w:t xml:space="preserve">высшего образования «Самарский национальный исследовательский университет </w:t>
      </w:r>
      <w:r w:rsidRPr="000A0464">
        <w:rPr>
          <w:bCs/>
          <w:color w:val="000000"/>
        </w:rPr>
        <w:br/>
        <w:t>имени академика С.П. Королева»</w:t>
      </w:r>
    </w:p>
    <w:p w14:paraId="001D1F62" w14:textId="77777777" w:rsidR="000A0464" w:rsidRPr="000A0464" w:rsidRDefault="000A0464" w:rsidP="000A0464">
      <w:pPr>
        <w:shd w:val="clear" w:color="auto" w:fill="FFFFFF"/>
        <w:jc w:val="center"/>
      </w:pPr>
      <w:r w:rsidRPr="000A0464">
        <w:rPr>
          <w:bCs/>
          <w:color w:val="000000"/>
        </w:rPr>
        <w:t>(Самарский университет)</w:t>
      </w:r>
    </w:p>
    <w:p w14:paraId="7849A7DF" w14:textId="77777777" w:rsidR="000A0464" w:rsidRPr="000A0464" w:rsidRDefault="000A0464" w:rsidP="000A0464">
      <w:pPr>
        <w:shd w:val="clear" w:color="auto" w:fill="FFFFFF"/>
        <w:jc w:val="center"/>
        <w:rPr>
          <w:color w:val="000000"/>
        </w:rPr>
      </w:pPr>
    </w:p>
    <w:p w14:paraId="3CBA1BD6" w14:textId="77777777" w:rsidR="000A0464" w:rsidRPr="000A0464" w:rsidRDefault="000A0464" w:rsidP="000A0464">
      <w:pPr>
        <w:shd w:val="clear" w:color="auto" w:fill="FFFFFF"/>
        <w:jc w:val="center"/>
        <w:rPr>
          <w:color w:val="000000"/>
        </w:rPr>
      </w:pPr>
      <w:r w:rsidRPr="000A0464">
        <w:rPr>
          <w:color w:val="000000"/>
        </w:rPr>
        <w:t>Институт информатики и кибернетики</w:t>
      </w:r>
    </w:p>
    <w:p w14:paraId="4ACAB257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  <w:r w:rsidRPr="000A0464">
        <w:rPr>
          <w:color w:val="000000"/>
        </w:rPr>
        <w:t>Кафедра технической кибернетики</w:t>
      </w:r>
    </w:p>
    <w:p w14:paraId="5D288606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76AA8CE3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07EBD236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7CEC0AE6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066B1CFC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564393BC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7987893B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5FA898E3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61FE316D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6FBB1130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768F6288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75C40499" w14:textId="74426E9E" w:rsidR="000A0464" w:rsidRPr="000A0464" w:rsidRDefault="000A0464" w:rsidP="000A0464">
      <w:pPr>
        <w:jc w:val="center"/>
        <w:rPr>
          <w:b/>
          <w:sz w:val="28"/>
          <w:szCs w:val="28"/>
          <w:lang w:eastAsia="en-US"/>
        </w:rPr>
      </w:pPr>
      <w:r w:rsidRPr="000A0464">
        <w:rPr>
          <w:b/>
          <w:bCs/>
          <w:sz w:val="28"/>
          <w:szCs w:val="28"/>
          <w:lang w:eastAsia="en-US"/>
        </w:rPr>
        <w:t>Отчет по лабораторн</w:t>
      </w:r>
      <w:r w:rsidR="002A7FBF">
        <w:rPr>
          <w:b/>
          <w:bCs/>
          <w:sz w:val="28"/>
          <w:szCs w:val="28"/>
          <w:lang w:eastAsia="en-US"/>
        </w:rPr>
        <w:t>ой</w:t>
      </w:r>
      <w:r w:rsidRPr="000A0464">
        <w:rPr>
          <w:b/>
          <w:bCs/>
          <w:sz w:val="28"/>
          <w:szCs w:val="28"/>
          <w:lang w:eastAsia="en-US"/>
        </w:rPr>
        <w:t xml:space="preserve"> работ</w:t>
      </w:r>
      <w:r w:rsidR="002A7FBF">
        <w:rPr>
          <w:b/>
          <w:bCs/>
          <w:sz w:val="28"/>
          <w:szCs w:val="28"/>
          <w:lang w:eastAsia="en-US"/>
        </w:rPr>
        <w:t>е №0</w:t>
      </w:r>
    </w:p>
    <w:p w14:paraId="7BF151E5" w14:textId="77777777" w:rsidR="000A0464" w:rsidRPr="000A0464" w:rsidRDefault="000A0464" w:rsidP="000A0464">
      <w:pPr>
        <w:rPr>
          <w:bCs/>
          <w:sz w:val="28"/>
          <w:szCs w:val="28"/>
          <w:lang w:eastAsia="en-US"/>
        </w:rPr>
      </w:pPr>
    </w:p>
    <w:p w14:paraId="73DFC92E" w14:textId="77777777" w:rsidR="000A0464" w:rsidRPr="000A0464" w:rsidRDefault="000A0464" w:rsidP="000A0464">
      <w:pPr>
        <w:spacing w:line="360" w:lineRule="auto"/>
        <w:jc w:val="center"/>
        <w:rPr>
          <w:bCs/>
          <w:sz w:val="28"/>
          <w:szCs w:val="28"/>
          <w:lang w:eastAsia="en-US"/>
        </w:rPr>
      </w:pPr>
      <w:r w:rsidRPr="000A0464">
        <w:rPr>
          <w:bCs/>
          <w:sz w:val="28"/>
          <w:szCs w:val="28"/>
          <w:lang w:eastAsia="en-US"/>
        </w:rPr>
        <w:t>по дисциплине:</w:t>
      </w:r>
    </w:p>
    <w:p w14:paraId="6B35E7D0" w14:textId="139DA5A9" w:rsidR="000A0464" w:rsidRPr="000A0464" w:rsidRDefault="000A0464" w:rsidP="000A0464">
      <w:pPr>
        <w:spacing w:line="360" w:lineRule="auto"/>
        <w:jc w:val="center"/>
        <w:rPr>
          <w:sz w:val="28"/>
          <w:szCs w:val="28"/>
          <w:lang w:eastAsia="en-US"/>
        </w:rPr>
      </w:pPr>
      <w:r w:rsidRPr="000A0464">
        <w:rPr>
          <w:bCs/>
          <w:sz w:val="28"/>
          <w:szCs w:val="28"/>
          <w:lang w:eastAsia="en-US"/>
        </w:rPr>
        <w:t>«</w:t>
      </w:r>
      <w:r w:rsidR="002A7FBF" w:rsidRPr="002A7FBF">
        <w:rPr>
          <w:bCs/>
          <w:sz w:val="28"/>
          <w:szCs w:val="28"/>
          <w:lang w:eastAsia="en-US"/>
        </w:rPr>
        <w:t>Технологии сетевого программирования</w:t>
      </w:r>
      <w:r w:rsidRPr="000A0464">
        <w:rPr>
          <w:bCs/>
          <w:sz w:val="28"/>
          <w:szCs w:val="28"/>
          <w:lang w:eastAsia="en-US"/>
        </w:rPr>
        <w:t>»</w:t>
      </w:r>
    </w:p>
    <w:p w14:paraId="0E0B0B61" w14:textId="77777777" w:rsidR="000A0464" w:rsidRPr="000A0464" w:rsidRDefault="000A0464" w:rsidP="000A0464">
      <w:pPr>
        <w:spacing w:line="360" w:lineRule="auto"/>
        <w:jc w:val="center"/>
        <w:rPr>
          <w:sz w:val="28"/>
          <w:szCs w:val="28"/>
          <w:lang w:eastAsia="en-US"/>
        </w:rPr>
      </w:pPr>
    </w:p>
    <w:p w14:paraId="58C0429B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62C82141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32B09880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3BD730D4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4979160C" w14:textId="7D0AB9CC" w:rsidR="000A0464" w:rsidRPr="000A0464" w:rsidRDefault="000A0464" w:rsidP="000A0464">
      <w:pPr>
        <w:jc w:val="right"/>
        <w:rPr>
          <w:sz w:val="28"/>
          <w:szCs w:val="28"/>
          <w:lang w:eastAsia="en-US"/>
        </w:rPr>
      </w:pPr>
      <w:r w:rsidRPr="000A0464">
        <w:rPr>
          <w:sz w:val="28"/>
          <w:szCs w:val="28"/>
          <w:lang w:eastAsia="en-US"/>
        </w:rPr>
        <w:t>Выполнил</w:t>
      </w:r>
      <w:r w:rsidR="0069613B">
        <w:rPr>
          <w:sz w:val="28"/>
          <w:szCs w:val="28"/>
          <w:lang w:eastAsia="en-US"/>
        </w:rPr>
        <w:t>и</w:t>
      </w:r>
      <w:r w:rsidRPr="000A0464">
        <w:rPr>
          <w:sz w:val="28"/>
          <w:szCs w:val="28"/>
          <w:lang w:eastAsia="en-US"/>
        </w:rPr>
        <w:t>: Яшина К</w:t>
      </w:r>
      <w:r w:rsidR="00FA19FE">
        <w:rPr>
          <w:sz w:val="28"/>
          <w:szCs w:val="28"/>
          <w:lang w:eastAsia="en-US"/>
        </w:rPr>
        <w:t>.</w:t>
      </w:r>
      <w:r w:rsidRPr="000A0464">
        <w:rPr>
          <w:sz w:val="28"/>
          <w:szCs w:val="28"/>
          <w:lang w:eastAsia="en-US"/>
        </w:rPr>
        <w:t>А</w:t>
      </w:r>
      <w:r w:rsidR="00FA19FE">
        <w:rPr>
          <w:sz w:val="28"/>
          <w:szCs w:val="28"/>
          <w:lang w:eastAsia="en-US"/>
        </w:rPr>
        <w:t>.</w:t>
      </w:r>
      <w:r w:rsidR="0069613B">
        <w:rPr>
          <w:sz w:val="28"/>
          <w:szCs w:val="28"/>
          <w:lang w:eastAsia="en-US"/>
        </w:rPr>
        <w:t>, Кровяков Д.С.</w:t>
      </w:r>
    </w:p>
    <w:p w14:paraId="454FACD1" w14:textId="7E182D63" w:rsidR="000A0464" w:rsidRPr="000A0464" w:rsidRDefault="000A0464" w:rsidP="000A0464">
      <w:pPr>
        <w:jc w:val="right"/>
        <w:rPr>
          <w:sz w:val="28"/>
          <w:szCs w:val="28"/>
          <w:lang w:eastAsia="en-US"/>
        </w:rPr>
      </w:pPr>
      <w:r w:rsidRPr="000A0464">
        <w:rPr>
          <w:sz w:val="28"/>
          <w:szCs w:val="28"/>
          <w:lang w:eastAsia="en-US"/>
        </w:rPr>
        <w:t>Группа: 6</w:t>
      </w:r>
      <w:r w:rsidR="0069613B">
        <w:rPr>
          <w:sz w:val="28"/>
          <w:szCs w:val="28"/>
          <w:lang w:eastAsia="en-US"/>
        </w:rPr>
        <w:t>4</w:t>
      </w:r>
      <w:r w:rsidRPr="000A0464">
        <w:rPr>
          <w:sz w:val="28"/>
          <w:szCs w:val="28"/>
          <w:lang w:eastAsia="en-US"/>
        </w:rPr>
        <w:t>01-010302</w:t>
      </w:r>
      <w:r w:rsidRPr="000A0464">
        <w:rPr>
          <w:sz w:val="28"/>
          <w:szCs w:val="28"/>
          <w:lang w:val="en-US" w:eastAsia="en-US"/>
        </w:rPr>
        <w:t>D</w:t>
      </w:r>
    </w:p>
    <w:p w14:paraId="1CA59B54" w14:textId="1EE3072E" w:rsidR="000A0464" w:rsidRPr="000A0464" w:rsidRDefault="000A0464" w:rsidP="000A0464">
      <w:pPr>
        <w:jc w:val="right"/>
        <w:rPr>
          <w:sz w:val="28"/>
          <w:szCs w:val="28"/>
          <w:lang w:eastAsia="en-US"/>
        </w:rPr>
      </w:pPr>
      <w:r w:rsidRPr="000A0464">
        <w:rPr>
          <w:sz w:val="28"/>
          <w:szCs w:val="28"/>
          <w:lang w:eastAsia="en-US"/>
        </w:rPr>
        <w:t>Преподаватель:</w:t>
      </w:r>
      <w:r w:rsidRPr="000A0464">
        <w:rPr>
          <w:rFonts w:ascii="Calibri" w:hAnsi="Calibri"/>
          <w:lang w:eastAsia="en-US"/>
        </w:rPr>
        <w:t xml:space="preserve"> </w:t>
      </w:r>
      <w:r w:rsidRPr="000A0464">
        <w:rPr>
          <w:sz w:val="28"/>
          <w:szCs w:val="28"/>
          <w:lang w:eastAsia="en-US"/>
        </w:rPr>
        <w:t>Головастиков Н</w:t>
      </w:r>
      <w:r w:rsidR="00FA19FE">
        <w:rPr>
          <w:sz w:val="28"/>
          <w:szCs w:val="28"/>
          <w:lang w:eastAsia="en-US"/>
        </w:rPr>
        <w:t>.</w:t>
      </w:r>
      <w:r w:rsidRPr="000A0464">
        <w:rPr>
          <w:sz w:val="28"/>
          <w:szCs w:val="28"/>
          <w:lang w:eastAsia="en-US"/>
        </w:rPr>
        <w:t>В</w:t>
      </w:r>
      <w:r w:rsidR="00FA19FE">
        <w:rPr>
          <w:sz w:val="28"/>
          <w:szCs w:val="28"/>
          <w:lang w:eastAsia="en-US"/>
        </w:rPr>
        <w:t>.</w:t>
      </w:r>
    </w:p>
    <w:p w14:paraId="1844B159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1E544FEB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238AA0C5" w14:textId="77777777" w:rsidR="000A0464" w:rsidRPr="000A0464" w:rsidRDefault="000A0464" w:rsidP="000A0464">
      <w:pPr>
        <w:rPr>
          <w:sz w:val="28"/>
          <w:szCs w:val="28"/>
          <w:lang w:eastAsia="en-US"/>
        </w:rPr>
      </w:pPr>
    </w:p>
    <w:p w14:paraId="18467A77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62D4D2FD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19AF10C0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6C224B3F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7AADA43F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72830888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27EB4F28" w14:textId="77777777" w:rsidR="000A0464" w:rsidRPr="000A0464" w:rsidRDefault="000A0464" w:rsidP="000A0464">
      <w:pPr>
        <w:rPr>
          <w:sz w:val="28"/>
          <w:szCs w:val="28"/>
          <w:lang w:eastAsia="en-US"/>
        </w:rPr>
      </w:pPr>
    </w:p>
    <w:p w14:paraId="3729A695" w14:textId="3C59355B" w:rsidR="0037368D" w:rsidRPr="0037368D" w:rsidRDefault="000A0464" w:rsidP="0037368D">
      <w:pPr>
        <w:jc w:val="center"/>
      </w:pPr>
      <w:proofErr w:type="gramStart"/>
      <w:r w:rsidRPr="000A0464">
        <w:rPr>
          <w:sz w:val="28"/>
          <w:szCs w:val="28"/>
          <w:lang w:eastAsia="en-US"/>
        </w:rPr>
        <w:t>САМАРА  202</w:t>
      </w:r>
      <w:r w:rsidR="0037368D">
        <w:rPr>
          <w:sz w:val="28"/>
          <w:szCs w:val="28"/>
          <w:lang w:eastAsia="en-US"/>
        </w:rPr>
        <w:t>6</w:t>
      </w:r>
      <w:proofErr w:type="gramEnd"/>
    </w:p>
    <w:p w14:paraId="6BA44864" w14:textId="77777777" w:rsidR="0037368D" w:rsidRDefault="0037368D" w:rsidP="0037368D">
      <w:pPr>
        <w:rPr>
          <w:rFonts w:eastAsiaTheme="minorEastAsia"/>
          <w:sz w:val="28"/>
          <w:szCs w:val="28"/>
        </w:rPr>
      </w:pPr>
    </w:p>
    <w:p w14:paraId="4C84A529" w14:textId="77777777" w:rsidR="00A7516C" w:rsidRDefault="00A7516C" w:rsidP="00A7516C">
      <w:pPr>
        <w:pStyle w:val="aff0"/>
      </w:pPr>
      <w:bookmarkStart w:id="0" w:name="_Toc419299846"/>
      <w:bookmarkStart w:id="1" w:name="_Toc419300618"/>
      <w:bookmarkStart w:id="2" w:name="_Toc419322231"/>
      <w:bookmarkStart w:id="3" w:name="_Toc419495476"/>
      <w:bookmarkStart w:id="4" w:name="_Toc419495556"/>
      <w:bookmarkStart w:id="5" w:name="_Toc419495644"/>
      <w:bookmarkStart w:id="6" w:name="_Toc102385401"/>
      <w:bookmarkStart w:id="7" w:name="_Toc102388283"/>
      <w:bookmarkStart w:id="8" w:name="_Toc102389587"/>
      <w:bookmarkStart w:id="9" w:name="_Toc102425291"/>
      <w:bookmarkStart w:id="10" w:name="_Toc102485618"/>
      <w:r w:rsidRPr="00B9237C"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2C7030CA" w14:textId="5C83D240" w:rsidR="009573D4" w:rsidRDefault="00A7516C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40488540" w:history="1">
        <w:r w:rsidR="009573D4" w:rsidRPr="00FB71A5">
          <w:rPr>
            <w:rStyle w:val="af"/>
            <w:bCs/>
          </w:rPr>
          <w:t>1 Предметная область и бизнес-цель</w:t>
        </w:r>
        <w:r w:rsidR="009573D4">
          <w:rPr>
            <w:webHidden/>
          </w:rPr>
          <w:tab/>
        </w:r>
        <w:r w:rsidR="009573D4">
          <w:rPr>
            <w:webHidden/>
          </w:rPr>
          <w:fldChar w:fldCharType="begin"/>
        </w:r>
        <w:r w:rsidR="009573D4">
          <w:rPr>
            <w:webHidden/>
          </w:rPr>
          <w:instrText xml:space="preserve"> PAGEREF _Toc240488540 \h </w:instrText>
        </w:r>
        <w:r w:rsidR="009573D4">
          <w:rPr>
            <w:webHidden/>
          </w:rPr>
        </w:r>
        <w:r w:rsidR="009573D4">
          <w:rPr>
            <w:webHidden/>
          </w:rPr>
          <w:fldChar w:fldCharType="separate"/>
        </w:r>
        <w:r w:rsidR="009573D4">
          <w:rPr>
            <w:webHidden/>
          </w:rPr>
          <w:t>3</w:t>
        </w:r>
        <w:r w:rsidR="009573D4">
          <w:rPr>
            <w:webHidden/>
          </w:rPr>
          <w:fldChar w:fldCharType="end"/>
        </w:r>
      </w:hyperlink>
    </w:p>
    <w:p w14:paraId="670C87BA" w14:textId="6C2DC004" w:rsidR="009573D4" w:rsidRDefault="009573D4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40488541" w:history="1">
        <w:r w:rsidRPr="00FB71A5">
          <w:rPr>
            <w:rStyle w:val="af"/>
          </w:rPr>
          <w:t>2 Функционал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_Toc240488541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6BFDC4F" w14:textId="65DAE8DB" w:rsidR="009573D4" w:rsidRDefault="009573D4">
      <w:pPr>
        <w:pStyle w:val="22"/>
        <w:rPr>
          <w:rFonts w:asciiTheme="minorHAnsi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488542" w:history="1">
        <w:r w:rsidRPr="00FB71A5">
          <w:rPr>
            <w:rStyle w:val="af"/>
            <w:noProof/>
          </w:rPr>
          <w:t>2.1 Функционал приложения: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_Toc240488542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73B88F" w14:textId="7109788B" w:rsidR="009573D4" w:rsidRDefault="009573D4">
      <w:pPr>
        <w:pStyle w:val="22"/>
        <w:rPr>
          <w:rFonts w:asciiTheme="minorHAnsi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488543" w:history="1">
        <w:r w:rsidRPr="00FB71A5">
          <w:rPr>
            <w:rStyle w:val="af"/>
            <w:noProof/>
          </w:rPr>
          <w:t>2.2 Сценарии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_Toc240488543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7C3B71" w14:textId="3E44EAFD" w:rsidR="009573D4" w:rsidRDefault="009573D4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40488544" w:history="1">
        <w:r w:rsidRPr="00FB71A5">
          <w:rPr>
            <w:rStyle w:val="af"/>
          </w:rPr>
          <w:t>3 Архитектура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_Toc240488544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4010A56" w14:textId="6113C0CA" w:rsidR="009573D4" w:rsidRDefault="009573D4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40488545" w:history="1">
        <w:r w:rsidRPr="00FB71A5">
          <w:rPr>
            <w:rStyle w:val="af"/>
          </w:rPr>
          <w:t>4 Схема базы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_Toc240488545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8B540D3" w14:textId="06F64622" w:rsidR="00A7516C" w:rsidRDefault="00A7516C" w:rsidP="00A7516C">
      <w:pPr>
        <w:rPr>
          <w:rFonts w:eastAsiaTheme="minorEastAsia"/>
          <w:sz w:val="28"/>
          <w:szCs w:val="28"/>
        </w:rPr>
      </w:pPr>
      <w:r>
        <w:fldChar w:fldCharType="end"/>
      </w:r>
    </w:p>
    <w:p w14:paraId="2652B1A2" w14:textId="69B52678" w:rsidR="006D2CC9" w:rsidRDefault="00C979DB" w:rsidP="00FE1A58">
      <w:pPr>
        <w:pStyle w:val="1"/>
        <w:jc w:val="both"/>
        <w:rPr>
          <w:bCs/>
        </w:rPr>
      </w:pPr>
      <w:bookmarkStart w:id="11" w:name="_Toc240488540"/>
      <w:r w:rsidRPr="000204A1">
        <w:rPr>
          <w:bCs/>
        </w:rPr>
        <w:lastRenderedPageBreak/>
        <w:t>Предметная область и бизнес-цель</w:t>
      </w:r>
      <w:bookmarkEnd w:id="11"/>
    </w:p>
    <w:p w14:paraId="6102E848" w14:textId="3E464D39" w:rsidR="0048071D" w:rsidRPr="0048071D" w:rsidRDefault="0048071D" w:rsidP="0048071D">
      <w:pPr>
        <w:pStyle w:val="1-"/>
      </w:pPr>
      <w:r w:rsidRPr="0048071D">
        <w:t>Тема: Проектирование распределенной системы управления компетенциями "</w:t>
      </w:r>
      <w:proofErr w:type="spellStart"/>
      <w:r w:rsidRPr="0048071D">
        <w:t>SkillMatrix</w:t>
      </w:r>
      <w:proofErr w:type="spellEnd"/>
      <w:r w:rsidRPr="0048071D">
        <w:t xml:space="preserve"> Connect".</w:t>
      </w:r>
    </w:p>
    <w:p w14:paraId="60F53FFE" w14:textId="606B4ADF" w:rsidR="0048071D" w:rsidRPr="0048071D" w:rsidRDefault="0048071D" w:rsidP="0048071D">
      <w:pPr>
        <w:pStyle w:val="1-"/>
      </w:pPr>
      <w:r w:rsidRPr="0048071D">
        <w:t xml:space="preserve">Предметная область: </w:t>
      </w:r>
      <w:r>
        <w:t>у</w:t>
      </w:r>
      <w:r w:rsidRPr="0048071D">
        <w:t>правление людьми и HR-технологии.</w:t>
      </w:r>
    </w:p>
    <w:p w14:paraId="1B843C01" w14:textId="16FB3C34" w:rsidR="0048071D" w:rsidRDefault="0048071D" w:rsidP="0048071D">
      <w:pPr>
        <w:pStyle w:val="1-"/>
      </w:pPr>
      <w:r w:rsidRPr="0048071D">
        <w:t xml:space="preserve">Бизнес-цель: создать платформу для учета профессиональных навыков сотрудников, формирования команд на основе компетенций и автоматизации уведомлений о карьерных изменениях. Приложение помогает менеджерам быстро находить нужных специалистов, а сотрудникам </w:t>
      </w:r>
      <w:r>
        <w:t>—</w:t>
      </w:r>
      <w:r w:rsidRPr="0048071D">
        <w:t xml:space="preserve"> отслеживать свой профессиональный рост.</w:t>
      </w:r>
    </w:p>
    <w:p w14:paraId="35B3AD36" w14:textId="77777777" w:rsidR="0048071D" w:rsidRDefault="0048071D" w:rsidP="0048071D">
      <w:pPr>
        <w:pStyle w:val="1"/>
      </w:pPr>
      <w:bookmarkStart w:id="12" w:name="_Toc240488541"/>
      <w:r>
        <w:lastRenderedPageBreak/>
        <w:t>Функционал приложения</w:t>
      </w:r>
      <w:bookmarkEnd w:id="12"/>
    </w:p>
    <w:p w14:paraId="314C9B43" w14:textId="18E3FB20" w:rsidR="009007B4" w:rsidRPr="009007B4" w:rsidRDefault="009007B4" w:rsidP="004A4AC7">
      <w:pPr>
        <w:pStyle w:val="2"/>
      </w:pPr>
      <w:bookmarkStart w:id="13" w:name="_Toc240488542"/>
      <w:r>
        <w:t>Функционал приложения</w:t>
      </w:r>
      <w:r w:rsidRPr="009007B4">
        <w:t>:</w:t>
      </w:r>
      <w:bookmarkEnd w:id="13"/>
    </w:p>
    <w:p w14:paraId="3E673930" w14:textId="5763EE0B" w:rsidR="009007B4" w:rsidRDefault="009007B4" w:rsidP="00B75C8F">
      <w:pPr>
        <w:pStyle w:val="1-"/>
        <w:numPr>
          <w:ilvl w:val="6"/>
          <w:numId w:val="4"/>
        </w:numPr>
      </w:pPr>
      <w:r>
        <w:t>Аутентификация и авторизация</w:t>
      </w:r>
    </w:p>
    <w:p w14:paraId="0837C7CC" w14:textId="71F99B0C" w:rsidR="009007B4" w:rsidRDefault="00B75C8F" w:rsidP="00B75C8F">
      <w:pPr>
        <w:pStyle w:val="1-"/>
      </w:pPr>
      <w:r w:rsidRPr="00B75C8F">
        <w:t>Приложение обеспечивает регистрацию нового</w:t>
      </w:r>
      <w:r>
        <w:t xml:space="preserve"> пользователя</w:t>
      </w:r>
      <w:r w:rsidR="002469BB">
        <w:t xml:space="preserve"> </w:t>
      </w:r>
      <w:r w:rsidR="002469BB" w:rsidRPr="002469BB">
        <w:t>с выбором роли — сотрудник или менеджер</w:t>
      </w:r>
      <w:r w:rsidRPr="00B75C8F">
        <w:t>. После регистрации пользователь может войти в систему, указав логин и пароль. На основе роли система разграничивает доступ к функциям</w:t>
      </w:r>
      <w:r w:rsidR="002469BB">
        <w:t>.</w:t>
      </w:r>
    </w:p>
    <w:p w14:paraId="590DEAEE" w14:textId="5E14E8A8" w:rsidR="00361F1D" w:rsidRDefault="00361F1D" w:rsidP="00361F1D">
      <w:pPr>
        <w:pStyle w:val="1-"/>
        <w:numPr>
          <w:ilvl w:val="6"/>
          <w:numId w:val="4"/>
        </w:numPr>
      </w:pPr>
      <w:r>
        <w:t>Функции пользователей</w:t>
      </w:r>
    </w:p>
    <w:p w14:paraId="206AEACE" w14:textId="77777777" w:rsidR="00361F1D" w:rsidRDefault="00361F1D" w:rsidP="00361F1D">
      <w:pPr>
        <w:pStyle w:val="1-"/>
      </w:pPr>
      <w:r>
        <w:t>Роли пользователей:</w:t>
      </w:r>
    </w:p>
    <w:p w14:paraId="40BEB26F" w14:textId="77777777" w:rsidR="00361F1D" w:rsidRDefault="00361F1D" w:rsidP="00361F1D">
      <w:pPr>
        <w:pStyle w:val="1-"/>
        <w:numPr>
          <w:ilvl w:val="0"/>
          <w:numId w:val="9"/>
        </w:numPr>
      </w:pPr>
      <w:r>
        <w:t>Сотрудник (</w:t>
      </w:r>
      <w:proofErr w:type="spellStart"/>
      <w:r>
        <w:t>Employee</w:t>
      </w:r>
      <w:proofErr w:type="spellEnd"/>
      <w:r>
        <w:t>):</w:t>
      </w:r>
    </w:p>
    <w:p w14:paraId="6ED01EBE" w14:textId="77777777" w:rsidR="00361F1D" w:rsidRDefault="00361F1D" w:rsidP="00361F1D">
      <w:pPr>
        <w:pStyle w:val="1-"/>
        <w:numPr>
          <w:ilvl w:val="1"/>
          <w:numId w:val="9"/>
        </w:numPr>
      </w:pPr>
      <w:r>
        <w:t>Редактирование своего профиля.</w:t>
      </w:r>
    </w:p>
    <w:p w14:paraId="413857BC" w14:textId="77777777" w:rsidR="00361F1D" w:rsidRPr="00A5502D" w:rsidRDefault="00361F1D" w:rsidP="00361F1D">
      <w:pPr>
        <w:pStyle w:val="1-"/>
        <w:numPr>
          <w:ilvl w:val="1"/>
          <w:numId w:val="9"/>
        </w:numPr>
      </w:pPr>
      <w:r w:rsidRPr="00A5502D">
        <w:t>Добавление навыков и указание уровня владения.</w:t>
      </w:r>
    </w:p>
    <w:p w14:paraId="298A92C0" w14:textId="77777777" w:rsidR="00361F1D" w:rsidRPr="00A5502D" w:rsidRDefault="00361F1D" w:rsidP="00361F1D">
      <w:pPr>
        <w:pStyle w:val="1-"/>
        <w:numPr>
          <w:ilvl w:val="1"/>
          <w:numId w:val="9"/>
        </w:numPr>
      </w:pPr>
      <w:r w:rsidRPr="00A5502D">
        <w:t xml:space="preserve">Просмотр проектов, </w:t>
      </w:r>
      <w:r>
        <w:t>на</w:t>
      </w:r>
      <w:r w:rsidRPr="00A5502D">
        <w:t xml:space="preserve"> которые он назначен.</w:t>
      </w:r>
    </w:p>
    <w:p w14:paraId="442CA638" w14:textId="77777777" w:rsidR="00361F1D" w:rsidRDefault="00361F1D" w:rsidP="00361F1D">
      <w:pPr>
        <w:pStyle w:val="1-"/>
        <w:numPr>
          <w:ilvl w:val="0"/>
          <w:numId w:val="9"/>
        </w:numPr>
      </w:pPr>
      <w:r>
        <w:t>Менеджер (Manager):</w:t>
      </w:r>
    </w:p>
    <w:p w14:paraId="7FF17D58" w14:textId="77777777" w:rsidR="00361F1D" w:rsidRDefault="00361F1D" w:rsidP="00361F1D">
      <w:pPr>
        <w:pStyle w:val="1-"/>
        <w:numPr>
          <w:ilvl w:val="1"/>
          <w:numId w:val="9"/>
        </w:numPr>
      </w:pPr>
      <w:r>
        <w:t>Просмотр списка всех сотрудников и их навыков.</w:t>
      </w:r>
    </w:p>
    <w:p w14:paraId="6E62925A" w14:textId="77777777" w:rsidR="00361F1D" w:rsidRDefault="00361F1D" w:rsidP="00361F1D">
      <w:pPr>
        <w:pStyle w:val="1-"/>
        <w:numPr>
          <w:ilvl w:val="1"/>
          <w:numId w:val="9"/>
        </w:numPr>
      </w:pPr>
      <w:r>
        <w:t>Создание проектов и описание требований к ним.</w:t>
      </w:r>
    </w:p>
    <w:p w14:paraId="56956A6C" w14:textId="77777777" w:rsidR="00361F1D" w:rsidRDefault="00361F1D" w:rsidP="00361F1D">
      <w:pPr>
        <w:pStyle w:val="1-"/>
        <w:numPr>
          <w:ilvl w:val="1"/>
          <w:numId w:val="9"/>
        </w:numPr>
      </w:pPr>
      <w:r>
        <w:t>Поиск подходящих кандидатов на основе навыков.</w:t>
      </w:r>
    </w:p>
    <w:p w14:paraId="3D20A872" w14:textId="77777777" w:rsidR="00361F1D" w:rsidRDefault="00361F1D" w:rsidP="00361F1D">
      <w:pPr>
        <w:pStyle w:val="1-"/>
        <w:numPr>
          <w:ilvl w:val="1"/>
          <w:numId w:val="9"/>
        </w:numPr>
      </w:pPr>
      <w:r>
        <w:t>Подтверждение навыков сотрудников.</w:t>
      </w:r>
    </w:p>
    <w:p w14:paraId="405174CD" w14:textId="64530C0D" w:rsidR="009007B4" w:rsidRDefault="009007B4" w:rsidP="0058518D">
      <w:pPr>
        <w:pStyle w:val="1-"/>
        <w:numPr>
          <w:ilvl w:val="6"/>
          <w:numId w:val="4"/>
        </w:numPr>
      </w:pPr>
      <w:r>
        <w:t>Уведомления</w:t>
      </w:r>
    </w:p>
    <w:p w14:paraId="74073209" w14:textId="2BFAC16F" w:rsidR="009007B4" w:rsidRDefault="0058518D" w:rsidP="0058518D">
      <w:pPr>
        <w:pStyle w:val="1-"/>
      </w:pPr>
      <w:r>
        <w:t>Пользователь п</w:t>
      </w:r>
      <w:r w:rsidR="009007B4">
        <w:t>олуч</w:t>
      </w:r>
      <w:r>
        <w:t>ает</w:t>
      </w:r>
      <w:r w:rsidR="009007B4">
        <w:t xml:space="preserve"> уведомления</w:t>
      </w:r>
      <w:r>
        <w:t>, независимо от роли,</w:t>
      </w:r>
      <w:r w:rsidR="009007B4">
        <w:t xml:space="preserve"> в реальном времени при назначении на проект</w:t>
      </w:r>
      <w:r>
        <w:t xml:space="preserve">, а </w:t>
      </w:r>
      <w:r w:rsidR="00F3557A">
        <w:t>также</w:t>
      </w:r>
      <w:r>
        <w:t xml:space="preserve"> может п</w:t>
      </w:r>
      <w:r w:rsidR="009007B4">
        <w:t>росм</w:t>
      </w:r>
      <w:r>
        <w:t>атривать</w:t>
      </w:r>
      <w:r w:rsidR="009007B4">
        <w:t xml:space="preserve"> истори</w:t>
      </w:r>
      <w:r>
        <w:t>ю</w:t>
      </w:r>
      <w:r w:rsidR="009007B4">
        <w:t xml:space="preserve"> уведомлений.</w:t>
      </w:r>
    </w:p>
    <w:p w14:paraId="6EB514DA" w14:textId="2218360A" w:rsidR="0048071D" w:rsidRDefault="0048071D" w:rsidP="004A4AC7">
      <w:pPr>
        <w:pStyle w:val="2"/>
      </w:pPr>
      <w:bookmarkStart w:id="14" w:name="_Toc240488543"/>
      <w:r>
        <w:t>Сценарии использования</w:t>
      </w:r>
      <w:bookmarkEnd w:id="14"/>
    </w:p>
    <w:p w14:paraId="33EDD3AD" w14:textId="159E19C8" w:rsidR="0048071D" w:rsidRDefault="0048071D" w:rsidP="00A5502D">
      <w:pPr>
        <w:pStyle w:val="1-"/>
      </w:pPr>
      <w:r>
        <w:t>1.</w:t>
      </w:r>
      <w:r>
        <w:tab/>
        <w:t xml:space="preserve">Авторизация: </w:t>
      </w:r>
      <w:r w:rsidR="00F3557A" w:rsidRPr="00F3557A">
        <w:t>Пользователь отправляет логин и пароль, сервер проверяет их и создаёт сессию</w:t>
      </w:r>
      <w:r>
        <w:t>.</w:t>
      </w:r>
    </w:p>
    <w:p w14:paraId="45DE5DA7" w14:textId="3E51D983" w:rsidR="0048071D" w:rsidRDefault="0048071D" w:rsidP="00A5502D">
      <w:pPr>
        <w:pStyle w:val="1-"/>
      </w:pPr>
      <w:r>
        <w:t>2.</w:t>
      </w:r>
      <w:r>
        <w:tab/>
        <w:t xml:space="preserve">Управление профилем: Сотрудник </w:t>
      </w:r>
      <w:r w:rsidR="00F3557A">
        <w:t>отправляет запрос на</w:t>
      </w:r>
      <w:r>
        <w:t xml:space="preserve"> добавле</w:t>
      </w:r>
      <w:r w:rsidR="00F3557A">
        <w:t>ние</w:t>
      </w:r>
      <w:r>
        <w:t xml:space="preserve"> нов</w:t>
      </w:r>
      <w:r w:rsidR="00F3557A">
        <w:t>ого</w:t>
      </w:r>
      <w:r>
        <w:t xml:space="preserve"> навык</w:t>
      </w:r>
      <w:r w:rsidR="00F3557A">
        <w:t>а</w:t>
      </w:r>
      <w:r>
        <w:t xml:space="preserve">. Данные сохраняются в БД через </w:t>
      </w:r>
      <w:proofErr w:type="spellStart"/>
      <w:r>
        <w:t>SQLAlchemy</w:t>
      </w:r>
      <w:proofErr w:type="spellEnd"/>
      <w:r>
        <w:t>.</w:t>
      </w:r>
    </w:p>
    <w:p w14:paraId="7EBBA648" w14:textId="58F49C6E" w:rsidR="0048071D" w:rsidRDefault="0048071D" w:rsidP="00A5502D">
      <w:pPr>
        <w:pStyle w:val="1-"/>
      </w:pPr>
      <w:r>
        <w:t>3.</w:t>
      </w:r>
      <w:r>
        <w:tab/>
        <w:t>Поиск команды: Менеджер создает проект и нажимает «Найти исполнителей». Сервис возвращает список наиболее подходящих сотрудников.</w:t>
      </w:r>
    </w:p>
    <w:p w14:paraId="7FE71775" w14:textId="7C716CE1" w:rsidR="0048071D" w:rsidRDefault="0048071D" w:rsidP="00A5502D">
      <w:pPr>
        <w:pStyle w:val="1-"/>
      </w:pPr>
      <w:r>
        <w:lastRenderedPageBreak/>
        <w:t>4.</w:t>
      </w:r>
      <w:r>
        <w:tab/>
        <w:t xml:space="preserve">Назначение на проект: Менеджер назначает сотрудника на проект. Основной сервис отправляет событие в </w:t>
      </w:r>
      <w:proofErr w:type="spellStart"/>
      <w:r>
        <w:t>RabbitMQ</w:t>
      </w:r>
      <w:proofErr w:type="spellEnd"/>
      <w:r>
        <w:t>.</w:t>
      </w:r>
    </w:p>
    <w:p w14:paraId="49023079" w14:textId="5833BFB9" w:rsidR="0048071D" w:rsidRDefault="0048071D" w:rsidP="00A5502D">
      <w:pPr>
        <w:pStyle w:val="1-"/>
      </w:pPr>
      <w:r>
        <w:t>5.</w:t>
      </w:r>
      <w:r>
        <w:tab/>
        <w:t>Real-</w:t>
      </w:r>
      <w:proofErr w:type="spellStart"/>
      <w:r>
        <w:t>time</w:t>
      </w:r>
      <w:proofErr w:type="spellEnd"/>
      <w:r>
        <w:t xml:space="preserve"> уведомление</w:t>
      </w:r>
      <w:proofErr w:type="gramStart"/>
      <w:r>
        <w:t xml:space="preserve">: </w:t>
      </w:r>
      <w:r w:rsidR="00F8440F">
        <w:t>П</w:t>
      </w:r>
      <w:r w:rsidR="00F8440F" w:rsidRPr="00F8440F">
        <w:t>осле</w:t>
      </w:r>
      <w:proofErr w:type="gramEnd"/>
      <w:r w:rsidR="00F8440F" w:rsidRPr="00F8440F">
        <w:t xml:space="preserve"> </w:t>
      </w:r>
      <w:r w:rsidR="00F8440F">
        <w:t xml:space="preserve">назначения </w:t>
      </w:r>
      <w:r w:rsidR="00F8440F" w:rsidRPr="00F8440F">
        <w:t>менеджер</w:t>
      </w:r>
      <w:r w:rsidR="00F8440F">
        <w:t xml:space="preserve">ом сотрудника </w:t>
      </w:r>
      <w:r w:rsidR="00F8440F" w:rsidRPr="00F8440F">
        <w:t>на проект, событие</w:t>
      </w:r>
      <w:r w:rsidR="00F8440F">
        <w:t xml:space="preserve"> </w:t>
      </w:r>
      <w:r w:rsidR="00F8440F" w:rsidRPr="00F8440F">
        <w:t>отправляет</w:t>
      </w:r>
      <w:r w:rsidR="00F8440F">
        <w:t>ся</w:t>
      </w:r>
      <w:r w:rsidR="00F8440F" w:rsidRPr="00F8440F">
        <w:t xml:space="preserve"> в </w:t>
      </w:r>
      <w:proofErr w:type="spellStart"/>
      <w:r w:rsidR="00F8440F" w:rsidRPr="00F8440F">
        <w:t>RabbitMQ</w:t>
      </w:r>
      <w:proofErr w:type="spellEnd"/>
      <w:r w:rsidR="00212F90">
        <w:t>,</w:t>
      </w:r>
      <w:r w:rsidR="00F8440F">
        <w:t xml:space="preserve"> и </w:t>
      </w:r>
      <w:r w:rsidR="00F8440F" w:rsidRPr="00F8440F">
        <w:t>сотруднику</w:t>
      </w:r>
      <w:r w:rsidR="00F8440F">
        <w:t xml:space="preserve"> </w:t>
      </w:r>
      <w:r w:rsidR="00F8440F" w:rsidRPr="00F8440F">
        <w:t>передаёт</w:t>
      </w:r>
      <w:r w:rsidR="00F8440F">
        <w:t>ся</w:t>
      </w:r>
      <w:r w:rsidR="00F8440F" w:rsidRPr="00F8440F">
        <w:t xml:space="preserve"> сообщение</w:t>
      </w:r>
      <w:r>
        <w:t xml:space="preserve">: «Вы были добавлены в проект </w:t>
      </w:r>
      <w:r w:rsidR="003214D3">
        <w:t>*название проекта*</w:t>
      </w:r>
      <w:r>
        <w:t>».</w:t>
      </w:r>
    </w:p>
    <w:p w14:paraId="53E2A8A6" w14:textId="77777777" w:rsidR="00A2055B" w:rsidRDefault="00A2055B" w:rsidP="00A2055B">
      <w:pPr>
        <w:pStyle w:val="1"/>
      </w:pPr>
      <w:bookmarkStart w:id="15" w:name="_Toc240488544"/>
      <w:r>
        <w:lastRenderedPageBreak/>
        <w:t>Архитектура приложения</w:t>
      </w:r>
      <w:bookmarkEnd w:id="15"/>
    </w:p>
    <w:p w14:paraId="396CD447" w14:textId="77777777" w:rsidR="00A2055B" w:rsidRDefault="00A2055B" w:rsidP="00A2055B">
      <w:pPr>
        <w:pStyle w:val="1-"/>
      </w:pPr>
      <w:r>
        <w:t>Система состоит из следующих компонентов:</w:t>
      </w:r>
    </w:p>
    <w:p w14:paraId="1F1877D2" w14:textId="7A8C6DC7" w:rsidR="00A2055B" w:rsidRPr="00D052FE" w:rsidRDefault="00A2055B" w:rsidP="00D052FE">
      <w:pPr>
        <w:pStyle w:val="1-"/>
        <w:ind w:left="707"/>
        <w:rPr>
          <w:lang w:val="en-US"/>
        </w:rPr>
      </w:pPr>
      <w:r w:rsidRPr="00D052FE">
        <w:rPr>
          <w:lang w:val="en-US"/>
        </w:rPr>
        <w:t>1.</w:t>
      </w:r>
      <w:r w:rsidR="00D052FE" w:rsidRPr="00D052FE">
        <w:rPr>
          <w:lang w:val="en-US"/>
        </w:rPr>
        <w:t xml:space="preserve"> </w:t>
      </w:r>
      <w:r w:rsidRPr="00D052FE">
        <w:rPr>
          <w:lang w:val="en-US"/>
        </w:rPr>
        <w:t>Main API Service:</w:t>
      </w:r>
    </w:p>
    <w:p w14:paraId="08B96678" w14:textId="5B5EF29F" w:rsidR="00A2055B" w:rsidRPr="0093794C" w:rsidRDefault="00A2055B" w:rsidP="0008731B">
      <w:pPr>
        <w:pStyle w:val="1-"/>
        <w:ind w:firstLine="708"/>
        <w:rPr>
          <w:lang w:val="en-US"/>
        </w:rPr>
      </w:pPr>
      <w:r>
        <w:t>Стек</w:t>
      </w:r>
      <w:r w:rsidRPr="0008731B">
        <w:rPr>
          <w:lang w:val="en-US"/>
        </w:rPr>
        <w:t xml:space="preserve">: </w:t>
      </w:r>
      <w:proofErr w:type="spellStart"/>
      <w:r w:rsidRPr="0008731B">
        <w:rPr>
          <w:lang w:val="en-US"/>
        </w:rPr>
        <w:t>FastAPI</w:t>
      </w:r>
      <w:proofErr w:type="spellEnd"/>
      <w:r w:rsidRPr="0008731B">
        <w:rPr>
          <w:lang w:val="en-US"/>
        </w:rPr>
        <w:t xml:space="preserve">, </w:t>
      </w:r>
      <w:proofErr w:type="spellStart"/>
      <w:r w:rsidRPr="0008731B">
        <w:rPr>
          <w:lang w:val="en-US"/>
        </w:rPr>
        <w:t>SQLAlchemy</w:t>
      </w:r>
      <w:proofErr w:type="spellEnd"/>
      <w:r w:rsidRPr="0008731B">
        <w:rPr>
          <w:lang w:val="en-US"/>
        </w:rPr>
        <w:t xml:space="preserve">, PostgreSQL, </w:t>
      </w:r>
      <w:proofErr w:type="spellStart"/>
      <w:r w:rsidRPr="0008731B">
        <w:rPr>
          <w:lang w:val="en-US"/>
        </w:rPr>
        <w:t>Pydantic</w:t>
      </w:r>
      <w:proofErr w:type="spellEnd"/>
      <w:r w:rsidRPr="0008731B">
        <w:rPr>
          <w:lang w:val="en-US"/>
        </w:rPr>
        <w:t>, JWT.</w:t>
      </w:r>
    </w:p>
    <w:p w14:paraId="175EBDC6" w14:textId="4E139791" w:rsidR="00D052FE" w:rsidRPr="00D052FE" w:rsidRDefault="00D97F4F" w:rsidP="0008731B">
      <w:pPr>
        <w:pStyle w:val="1-"/>
        <w:ind w:firstLine="708"/>
      </w:pPr>
      <w:r>
        <w:t xml:space="preserve">Причина: </w:t>
      </w:r>
      <w:r>
        <w:rPr>
          <w:lang w:val="en-US"/>
        </w:rPr>
        <w:t>JWT</w:t>
      </w:r>
      <w:r w:rsidRPr="00D97F4F">
        <w:t xml:space="preserve"> </w:t>
      </w:r>
      <w:r w:rsidR="000F5171" w:rsidRPr="00D97F4F">
        <w:t>— это</w:t>
      </w:r>
      <w:r w:rsidRPr="00D97F4F">
        <w:t xml:space="preserve"> цифровой пропуск. После логина сервер выдает клиенту зашифрованный токен. Клиент прикладывает его к каждому запросу. Это позволяет системе быть </w:t>
      </w:r>
      <w:proofErr w:type="spellStart"/>
      <w:r w:rsidRPr="00D97F4F">
        <w:t>безсостояний</w:t>
      </w:r>
      <w:proofErr w:type="spellEnd"/>
      <w:r w:rsidRPr="00D97F4F">
        <w:t xml:space="preserve"> — нам не нужно хранить сессии в базе, любой наш микросервис может проверить подлинность токена самостоятельно.</w:t>
      </w:r>
    </w:p>
    <w:p w14:paraId="57674933" w14:textId="5654494A" w:rsidR="00A2055B" w:rsidRPr="0093794C" w:rsidRDefault="00A2055B" w:rsidP="00D052FE">
      <w:pPr>
        <w:pStyle w:val="1-"/>
        <w:ind w:left="707"/>
        <w:rPr>
          <w:lang w:val="en-US"/>
        </w:rPr>
      </w:pPr>
      <w:r w:rsidRPr="0093794C">
        <w:rPr>
          <w:lang w:val="en-US"/>
        </w:rPr>
        <w:t>2.</w:t>
      </w:r>
      <w:r w:rsidR="00D052FE" w:rsidRPr="0093794C">
        <w:rPr>
          <w:lang w:val="en-US"/>
        </w:rPr>
        <w:t xml:space="preserve"> </w:t>
      </w:r>
      <w:proofErr w:type="spellStart"/>
      <w:r w:rsidR="004B48CD" w:rsidRPr="00D052FE">
        <w:rPr>
          <w:lang w:val="en-US"/>
        </w:rPr>
        <w:t>gRPC</w:t>
      </w:r>
      <w:proofErr w:type="spellEnd"/>
      <w:r w:rsidRPr="0093794C">
        <w:rPr>
          <w:lang w:val="en-US"/>
        </w:rPr>
        <w:t xml:space="preserve"> </w:t>
      </w:r>
      <w:r w:rsidRPr="00D052FE">
        <w:rPr>
          <w:lang w:val="en-US"/>
        </w:rPr>
        <w:t>Service</w:t>
      </w:r>
      <w:r w:rsidRPr="0093794C">
        <w:rPr>
          <w:lang w:val="en-US"/>
        </w:rPr>
        <w:t>:</w:t>
      </w:r>
    </w:p>
    <w:p w14:paraId="0A76B4DD" w14:textId="07054BB8" w:rsidR="00D97F4F" w:rsidRPr="0093794C" w:rsidRDefault="00A2055B" w:rsidP="00D97F4F">
      <w:pPr>
        <w:pStyle w:val="1-"/>
        <w:rPr>
          <w:lang w:val="en-US"/>
        </w:rPr>
      </w:pPr>
      <w:r>
        <w:t>Стек</w:t>
      </w:r>
      <w:r w:rsidRPr="00D052FE">
        <w:rPr>
          <w:lang w:val="en-US"/>
        </w:rPr>
        <w:t xml:space="preserve">: </w:t>
      </w:r>
      <w:proofErr w:type="spellStart"/>
      <w:r w:rsidRPr="00D052FE">
        <w:rPr>
          <w:lang w:val="en-US"/>
        </w:rPr>
        <w:t>gRPC</w:t>
      </w:r>
      <w:proofErr w:type="spellEnd"/>
      <w:r w:rsidRPr="00D052FE">
        <w:rPr>
          <w:lang w:val="en-US"/>
        </w:rPr>
        <w:t>, Python.</w:t>
      </w:r>
    </w:p>
    <w:p w14:paraId="1069BC42" w14:textId="3CA92D5E" w:rsidR="00D052FE" w:rsidRPr="00D052FE" w:rsidRDefault="00D97F4F" w:rsidP="007812BE">
      <w:pPr>
        <w:pStyle w:val="1-"/>
      </w:pPr>
      <w:r>
        <w:t>Причина</w:t>
      </w:r>
      <w:r w:rsidR="007812BE">
        <w:t xml:space="preserve">: </w:t>
      </w:r>
      <w:r w:rsidR="007812BE" w:rsidRPr="00D97F4F">
        <w:t>используется</w:t>
      </w:r>
      <w:r w:rsidRPr="00D97F4F">
        <w:t xml:space="preserve"> для </w:t>
      </w:r>
      <w:r>
        <w:t>п</w:t>
      </w:r>
      <w:r w:rsidRPr="00D97F4F">
        <w:t>оиск</w:t>
      </w:r>
      <w:r>
        <w:t>а</w:t>
      </w:r>
      <w:r w:rsidRPr="00D97F4F">
        <w:t xml:space="preserve"> кандидата — это не просто фильтр по названию</w:t>
      </w:r>
      <w:r>
        <w:t xml:space="preserve">, в нем будут учитываться веса навыков, загруженность, уровень. </w:t>
      </w:r>
      <w:r w:rsidRPr="00D97F4F">
        <w:t>Такая логика требует много памяти и процессорного времени. Если запустить это внутри основного API, то пока менеджер ищет команду, другие пользователи не смогут даже залогиниться — основной сервис будет висеть, занятый расчетами.</w:t>
      </w:r>
    </w:p>
    <w:p w14:paraId="1416FCD6" w14:textId="0D24C2DD" w:rsidR="00A2055B" w:rsidRPr="00A2055B" w:rsidRDefault="00A2055B" w:rsidP="00D052FE">
      <w:pPr>
        <w:pStyle w:val="1-"/>
        <w:ind w:left="707"/>
        <w:rPr>
          <w:lang w:val="en-US"/>
        </w:rPr>
      </w:pPr>
      <w:r w:rsidRPr="00A2055B">
        <w:rPr>
          <w:lang w:val="en-US"/>
        </w:rPr>
        <w:t>3.</w:t>
      </w:r>
      <w:r w:rsidR="00D052FE" w:rsidRPr="0093794C">
        <w:rPr>
          <w:lang w:val="en-US"/>
        </w:rPr>
        <w:t xml:space="preserve"> </w:t>
      </w:r>
      <w:r w:rsidRPr="00A2055B">
        <w:rPr>
          <w:lang w:val="en-US"/>
        </w:rPr>
        <w:t>Notification Service:</w:t>
      </w:r>
    </w:p>
    <w:p w14:paraId="50EE50C5" w14:textId="53F596FB" w:rsidR="00A2055B" w:rsidRPr="0093794C" w:rsidRDefault="00A2055B" w:rsidP="00A2055B">
      <w:pPr>
        <w:pStyle w:val="1-"/>
        <w:rPr>
          <w:lang w:val="en-US"/>
        </w:rPr>
      </w:pPr>
      <w:r>
        <w:t>Стек</w:t>
      </w:r>
      <w:r w:rsidRPr="00D052FE">
        <w:rPr>
          <w:lang w:val="en-US"/>
        </w:rPr>
        <w:t xml:space="preserve">: </w:t>
      </w:r>
      <w:r w:rsidRPr="00A2055B">
        <w:rPr>
          <w:lang w:val="en-US"/>
        </w:rPr>
        <w:t>RabbitMQ</w:t>
      </w:r>
      <w:r w:rsidRPr="00D052FE">
        <w:rPr>
          <w:lang w:val="en-US"/>
        </w:rPr>
        <w:t xml:space="preserve">, </w:t>
      </w:r>
      <w:proofErr w:type="spellStart"/>
      <w:r w:rsidRPr="00A2055B">
        <w:rPr>
          <w:lang w:val="en-US"/>
        </w:rPr>
        <w:t>WebSockets</w:t>
      </w:r>
      <w:proofErr w:type="spellEnd"/>
      <w:r w:rsidRPr="00D052FE">
        <w:rPr>
          <w:lang w:val="en-US"/>
        </w:rPr>
        <w:t xml:space="preserve"> (</w:t>
      </w:r>
      <w:proofErr w:type="spellStart"/>
      <w:r w:rsidRPr="00A2055B">
        <w:rPr>
          <w:lang w:val="en-US"/>
        </w:rPr>
        <w:t>FastAPI</w:t>
      </w:r>
      <w:proofErr w:type="spellEnd"/>
      <w:r w:rsidRPr="00D052FE">
        <w:rPr>
          <w:lang w:val="en-US"/>
        </w:rPr>
        <w:t>).</w:t>
      </w:r>
    </w:p>
    <w:p w14:paraId="0722A190" w14:textId="4016A895" w:rsidR="00D052FE" w:rsidRPr="00D052FE" w:rsidRDefault="00D97F4F" w:rsidP="00A2055B">
      <w:pPr>
        <w:pStyle w:val="1-"/>
      </w:pPr>
      <w:r>
        <w:t xml:space="preserve">Причина: </w:t>
      </w:r>
      <w:r w:rsidR="007812BE">
        <w:t>о</w:t>
      </w:r>
      <w:r w:rsidRPr="00D97F4F">
        <w:t xml:space="preserve">бычный HTTP умеет только отвечать на запрос. Чтобы сервер сам мог постучаться к клиенту и </w:t>
      </w:r>
      <w:proofErr w:type="gramStart"/>
      <w:r w:rsidRPr="00D97F4F">
        <w:t>сказать</w:t>
      </w:r>
      <w:proofErr w:type="gramEnd"/>
      <w:r w:rsidRPr="00D97F4F">
        <w:t xml:space="preserve"> “Тебя добавили в проект”, нужен </w:t>
      </w:r>
      <w:proofErr w:type="spellStart"/>
      <w:r w:rsidRPr="00D97F4F">
        <w:t>WebSocket</w:t>
      </w:r>
      <w:proofErr w:type="spellEnd"/>
      <w:r w:rsidRPr="00D97F4F">
        <w:t xml:space="preserve"> — постоянно открытый канал связи.</w:t>
      </w:r>
    </w:p>
    <w:p w14:paraId="6E0A2E7F" w14:textId="31E3D9BC" w:rsidR="00A2055B" w:rsidRDefault="00A2055B" w:rsidP="00D052FE">
      <w:pPr>
        <w:pStyle w:val="1-"/>
        <w:ind w:left="707"/>
      </w:pPr>
      <w:r>
        <w:t>4.</w:t>
      </w:r>
      <w:r w:rsidR="00D052FE">
        <w:t xml:space="preserve"> </w:t>
      </w:r>
      <w:r>
        <w:t>Инфраструктура:</w:t>
      </w:r>
    </w:p>
    <w:p w14:paraId="1D06E620" w14:textId="1290673E" w:rsidR="00A2055B" w:rsidRDefault="00A2055B" w:rsidP="00A2055B">
      <w:pPr>
        <w:pStyle w:val="1-"/>
      </w:pPr>
      <w:proofErr w:type="spellStart"/>
      <w:r>
        <w:t>Docker</w:t>
      </w:r>
      <w:proofErr w:type="spellEnd"/>
      <w:r>
        <w:t xml:space="preserve"> &amp;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: </w:t>
      </w:r>
      <w:r w:rsidR="007812BE">
        <w:t>в</w:t>
      </w:r>
      <w:r>
        <w:t xml:space="preserve">се компоненты (включая БД </w:t>
      </w:r>
      <w:proofErr w:type="spellStart"/>
      <w:r>
        <w:t>PostgreSQL</w:t>
      </w:r>
      <w:proofErr w:type="spellEnd"/>
      <w:r>
        <w:t xml:space="preserve"> и брокер </w:t>
      </w:r>
      <w:proofErr w:type="spellStart"/>
      <w:r>
        <w:t>RabbitMQ</w:t>
      </w:r>
      <w:proofErr w:type="spellEnd"/>
      <w:r>
        <w:t>) запускаются в изолированных контейнерах для идентичности окружения у обоих разработчиков.</w:t>
      </w:r>
    </w:p>
    <w:p w14:paraId="35713354" w14:textId="6D96A850" w:rsidR="000B78C5" w:rsidRDefault="000B78C5" w:rsidP="000B78C5">
      <w:pPr>
        <w:pStyle w:val="1"/>
      </w:pPr>
      <w:bookmarkStart w:id="16" w:name="_Toc240488545"/>
      <w:r w:rsidRPr="000B78C5">
        <w:lastRenderedPageBreak/>
        <w:t>Схема базы данных</w:t>
      </w:r>
      <w:bookmarkEnd w:id="16"/>
    </w:p>
    <w:p w14:paraId="5F99B35E" w14:textId="37B176C5" w:rsidR="00682516" w:rsidRPr="00682516" w:rsidRDefault="00682516" w:rsidP="00682516">
      <w:pPr>
        <w:pStyle w:val="1-"/>
      </w:pPr>
      <w:r w:rsidRPr="00682516">
        <w:t>Сущности:</w:t>
      </w:r>
    </w:p>
    <w:p w14:paraId="0AF0A693" w14:textId="0AD4FEFD" w:rsidR="00682516" w:rsidRPr="00682516" w:rsidRDefault="00682516" w:rsidP="00FA2F73">
      <w:pPr>
        <w:pStyle w:val="1-"/>
        <w:numPr>
          <w:ilvl w:val="0"/>
          <w:numId w:val="12"/>
        </w:numPr>
        <w:ind w:left="1134" w:hanging="425"/>
      </w:pPr>
      <w:r w:rsidRPr="00682516">
        <w:t>User — пользователь системы (сотрудник или менеджер);</w:t>
      </w:r>
    </w:p>
    <w:p w14:paraId="3B0AC459" w14:textId="214DA9CF" w:rsidR="00682516" w:rsidRPr="00682516" w:rsidRDefault="00682516" w:rsidP="00FA2F73">
      <w:pPr>
        <w:pStyle w:val="1-"/>
        <w:numPr>
          <w:ilvl w:val="0"/>
          <w:numId w:val="12"/>
        </w:numPr>
        <w:ind w:left="1134" w:hanging="425"/>
      </w:pPr>
      <w:proofErr w:type="spellStart"/>
      <w:r w:rsidRPr="00682516">
        <w:t>Skill</w:t>
      </w:r>
      <w:proofErr w:type="spellEnd"/>
      <w:r w:rsidRPr="00682516">
        <w:t xml:space="preserve"> — навы</w:t>
      </w:r>
      <w:r>
        <w:t>ки</w:t>
      </w:r>
      <w:r w:rsidRPr="00682516">
        <w:t>;</w:t>
      </w:r>
    </w:p>
    <w:p w14:paraId="61AAD479" w14:textId="39B7A4E2" w:rsidR="00682516" w:rsidRPr="00682516" w:rsidRDefault="00682516" w:rsidP="00FA2F73">
      <w:pPr>
        <w:pStyle w:val="1-"/>
        <w:numPr>
          <w:ilvl w:val="0"/>
          <w:numId w:val="12"/>
        </w:numPr>
        <w:ind w:left="1134" w:hanging="425"/>
      </w:pPr>
      <w:r w:rsidRPr="00682516">
        <w:t>Project — проект</w:t>
      </w:r>
      <w:r>
        <w:t>ы</w:t>
      </w:r>
      <w:r w:rsidRPr="00682516">
        <w:t xml:space="preserve"> компани</w:t>
      </w:r>
      <w:r>
        <w:t>и</w:t>
      </w:r>
      <w:r>
        <w:rPr>
          <w:lang w:val="en-US"/>
        </w:rPr>
        <w:t>;</w:t>
      </w:r>
    </w:p>
    <w:p w14:paraId="79BE3EC1" w14:textId="18C03553" w:rsidR="00682516" w:rsidRPr="00E95806" w:rsidRDefault="00682516" w:rsidP="00682516">
      <w:pPr>
        <w:pStyle w:val="1-"/>
        <w:rPr>
          <w:lang w:val="en-US"/>
        </w:rPr>
      </w:pPr>
      <w:r w:rsidRPr="00682516">
        <w:t>Связи</w:t>
      </w:r>
      <w:r w:rsidR="00E95806">
        <w:rPr>
          <w:lang w:val="en-US"/>
        </w:rPr>
        <w:t>:</w:t>
      </w:r>
    </w:p>
    <w:p w14:paraId="328A8B81" w14:textId="42D61EFC" w:rsidR="00854CFD" w:rsidRPr="00854CFD" w:rsidRDefault="00682516" w:rsidP="0088112E">
      <w:pPr>
        <w:pStyle w:val="1-"/>
        <w:numPr>
          <w:ilvl w:val="0"/>
          <w:numId w:val="13"/>
        </w:numPr>
        <w:ind w:left="1134" w:hanging="425"/>
        <w:rPr>
          <w:lang w:val="en-US"/>
        </w:rPr>
      </w:pPr>
      <w:r w:rsidRPr="00682516">
        <w:t xml:space="preserve">User </w:t>
      </w:r>
      <w:r w:rsidR="00A512A8">
        <w:t>и</w:t>
      </w:r>
      <w:r w:rsidRPr="00682516">
        <w:t xml:space="preserve"> </w:t>
      </w:r>
      <w:proofErr w:type="spellStart"/>
      <w:r w:rsidRPr="00682516">
        <w:t>Skill</w:t>
      </w:r>
      <w:proofErr w:type="spellEnd"/>
      <w:r w:rsidRPr="00682516">
        <w:t xml:space="preserve"> — многие-ко-многим. </w:t>
      </w:r>
      <w:r w:rsidR="00854CFD" w:rsidRPr="00854CFD">
        <w:t xml:space="preserve">Один сотрудник владеет многими навыками; один </w:t>
      </w:r>
      <w:proofErr w:type="gramStart"/>
      <w:r w:rsidR="00854CFD" w:rsidRPr="00854CFD">
        <w:t>навык может быть</w:t>
      </w:r>
      <w:proofErr w:type="gramEnd"/>
      <w:r w:rsidR="00854CFD" w:rsidRPr="00854CFD">
        <w:t xml:space="preserve"> у многих сотрудников. Реализуется через связующую таблицу </w:t>
      </w:r>
      <w:proofErr w:type="spellStart"/>
      <w:r w:rsidR="00854CFD" w:rsidRPr="00854CFD">
        <w:t>UserSkill</w:t>
      </w:r>
      <w:proofErr w:type="spellEnd"/>
      <w:r w:rsidR="00A22746">
        <w:t>.</w:t>
      </w:r>
    </w:p>
    <w:p w14:paraId="780748A5" w14:textId="2B6F760D" w:rsidR="00854CFD" w:rsidRDefault="00682516" w:rsidP="00E24088">
      <w:pPr>
        <w:pStyle w:val="1-"/>
        <w:numPr>
          <w:ilvl w:val="0"/>
          <w:numId w:val="13"/>
        </w:numPr>
        <w:ind w:left="1134" w:hanging="425"/>
      </w:pPr>
      <w:r w:rsidRPr="00682516">
        <w:t xml:space="preserve">User </w:t>
      </w:r>
      <w:r w:rsidR="00A22746">
        <w:t>и</w:t>
      </w:r>
      <w:r w:rsidRPr="00682516">
        <w:t xml:space="preserve"> Project — многие-ко-многим. </w:t>
      </w:r>
      <w:r w:rsidR="00854CFD" w:rsidRPr="00854CFD">
        <w:t>В одном проекте много участников; один сотрудник может участвовать в нескольких проектах. Реализуется через связующую таблицу </w:t>
      </w:r>
      <w:proofErr w:type="spellStart"/>
      <w:r w:rsidR="00854CFD" w:rsidRPr="00854CFD">
        <w:t>ProjectMember</w:t>
      </w:r>
      <w:proofErr w:type="spellEnd"/>
      <w:r w:rsidR="00A22746">
        <w:t>.</w:t>
      </w:r>
    </w:p>
    <w:p w14:paraId="079CC65B" w14:textId="5E2EC853" w:rsidR="000B78C5" w:rsidRDefault="00682516" w:rsidP="00E24088">
      <w:pPr>
        <w:pStyle w:val="1-"/>
        <w:numPr>
          <w:ilvl w:val="0"/>
          <w:numId w:val="13"/>
        </w:numPr>
        <w:ind w:left="1134" w:hanging="425"/>
      </w:pPr>
      <w:r w:rsidRPr="00854CFD">
        <w:rPr>
          <w:lang w:val="en-US"/>
        </w:rPr>
        <w:t>User</w:t>
      </w:r>
      <w:r w:rsidRPr="00CE0DC5">
        <w:t xml:space="preserve"> (</w:t>
      </w:r>
      <w:r w:rsidRPr="00854CFD">
        <w:rPr>
          <w:lang w:val="en-US"/>
        </w:rPr>
        <w:t>Manager</w:t>
      </w:r>
      <w:r w:rsidRPr="00CE0DC5">
        <w:t xml:space="preserve">) </w:t>
      </w:r>
      <w:r w:rsidR="00CE0DC5">
        <w:t>и</w:t>
      </w:r>
      <w:r w:rsidRPr="00CE0DC5">
        <w:t xml:space="preserve"> </w:t>
      </w:r>
      <w:r w:rsidRPr="00854CFD">
        <w:rPr>
          <w:lang w:val="en-US"/>
        </w:rPr>
        <w:t>Project</w:t>
      </w:r>
      <w:r w:rsidRPr="00CE0DC5">
        <w:t xml:space="preserve"> — </w:t>
      </w:r>
      <w:r w:rsidRPr="00682516">
        <w:t>один</w:t>
      </w:r>
      <w:r w:rsidRPr="00CE0DC5">
        <w:t>-</w:t>
      </w:r>
      <w:r w:rsidRPr="00682516">
        <w:t>ко</w:t>
      </w:r>
      <w:r w:rsidRPr="00CE0DC5">
        <w:t>-</w:t>
      </w:r>
      <w:r w:rsidRPr="00682516">
        <w:t>многим</w:t>
      </w:r>
      <w:r w:rsidRPr="00CE0DC5">
        <w:t xml:space="preserve">. </w:t>
      </w:r>
      <w:r w:rsidRPr="00682516">
        <w:t>Один менеджер может вести несколько проектов; у каждого проекта один менеджер.</w:t>
      </w:r>
      <w:r w:rsidR="00CE0DC5">
        <w:t xml:space="preserve"> </w:t>
      </w:r>
      <w:r w:rsidR="00CE0DC5" w:rsidRPr="00CE0DC5">
        <w:t>Реализуется через внешний ключ </w:t>
      </w:r>
      <w:proofErr w:type="spellStart"/>
      <w:r w:rsidR="00CE0DC5" w:rsidRPr="00CE0DC5">
        <w:t>manager_id</w:t>
      </w:r>
      <w:proofErr w:type="spellEnd"/>
      <w:r w:rsidR="00CE0DC5" w:rsidRPr="00CE0DC5">
        <w:t> в таблице </w:t>
      </w:r>
      <w:r w:rsidR="00CE0DC5">
        <w:rPr>
          <w:lang w:val="en-US"/>
        </w:rPr>
        <w:t>P</w:t>
      </w:r>
      <w:proofErr w:type="spellStart"/>
      <w:r w:rsidR="00CE0DC5" w:rsidRPr="00CE0DC5">
        <w:t>rojects</w:t>
      </w:r>
      <w:proofErr w:type="spellEnd"/>
      <w:r w:rsidR="00CE0DC5" w:rsidRPr="00CE0DC5">
        <w:t>, который ссылается на </w:t>
      </w:r>
      <w:r w:rsidR="00CE0DC5">
        <w:rPr>
          <w:lang w:val="en-US"/>
        </w:rPr>
        <w:t>U</w:t>
      </w:r>
      <w:proofErr w:type="spellStart"/>
      <w:r w:rsidR="00CE0DC5" w:rsidRPr="00CE0DC5">
        <w:t>ser.user_id</w:t>
      </w:r>
      <w:proofErr w:type="spellEnd"/>
      <w:r w:rsidR="00CE0DC5" w:rsidRPr="00CE0DC5">
        <w:t>.</w:t>
      </w:r>
    </w:p>
    <w:p w14:paraId="2B311BC9" w14:textId="6AD4D2F3" w:rsidR="00E520A3" w:rsidRDefault="00E520A3" w:rsidP="00E520A3">
      <w:pPr>
        <w:pStyle w:val="1-"/>
        <w:ind w:firstLine="0"/>
      </w:pPr>
      <w:r>
        <w:t>Визуализация схем баз данных представлена на рисунках 1</w:t>
      </w:r>
      <w:r w:rsidR="003D23FB">
        <w:t>-</w:t>
      </w:r>
      <w:r>
        <w:t>2.</w:t>
      </w:r>
    </w:p>
    <w:p w14:paraId="09AA6B83" w14:textId="0B17F6BD" w:rsidR="00612EB8" w:rsidRDefault="0093794C" w:rsidP="00612EB8">
      <w:pPr>
        <w:pStyle w:val="1-"/>
        <w:ind w:firstLine="0"/>
        <w:jc w:val="center"/>
      </w:pPr>
      <w:r w:rsidRPr="0093794C">
        <w:rPr>
          <w:noProof/>
        </w:rPr>
        <w:lastRenderedPageBreak/>
        <w:drawing>
          <wp:inline distT="0" distB="0" distL="0" distR="0" wp14:anchorId="771C2339" wp14:editId="36202AD5">
            <wp:extent cx="5939790" cy="5060950"/>
            <wp:effectExtent l="0" t="0" r="3810" b="6350"/>
            <wp:docPr id="990075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75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D91C" w14:textId="094ABCB3" w:rsidR="00612EB8" w:rsidRDefault="00612EB8" w:rsidP="00612EB8">
      <w:pPr>
        <w:pStyle w:val="-"/>
      </w:pPr>
      <w:r w:rsidRPr="00612EB8">
        <w:t>Рисунок 1 — Логическая схема базы данных</w:t>
      </w:r>
    </w:p>
    <w:p w14:paraId="24F39253" w14:textId="2EA2B0B2" w:rsidR="00722E40" w:rsidRDefault="00C54888" w:rsidP="00722E40">
      <w:pPr>
        <w:pStyle w:val="1-"/>
        <w:ind w:firstLine="0"/>
        <w:jc w:val="center"/>
      </w:pPr>
      <w:r w:rsidRPr="00C54888">
        <w:rPr>
          <w:noProof/>
        </w:rPr>
        <w:lastRenderedPageBreak/>
        <w:drawing>
          <wp:inline distT="0" distB="0" distL="0" distR="0" wp14:anchorId="3C255743" wp14:editId="3DD4FAB4">
            <wp:extent cx="5939790" cy="4188460"/>
            <wp:effectExtent l="0" t="0" r="3810" b="2540"/>
            <wp:docPr id="827270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70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F151" w14:textId="61748821" w:rsidR="00722E40" w:rsidRDefault="00722E40" w:rsidP="00722E40">
      <w:pPr>
        <w:pStyle w:val="-"/>
      </w:pPr>
      <w:r w:rsidRPr="00612EB8">
        <w:t xml:space="preserve">Рисунок </w:t>
      </w:r>
      <w:r>
        <w:t>2</w:t>
      </w:r>
      <w:r w:rsidRPr="00612EB8">
        <w:t xml:space="preserve"> — </w:t>
      </w:r>
      <w:r>
        <w:t>Физическая</w:t>
      </w:r>
      <w:r w:rsidRPr="00612EB8">
        <w:t xml:space="preserve"> схема базы данных</w:t>
      </w:r>
    </w:p>
    <w:p w14:paraId="339CF738" w14:textId="77777777" w:rsidR="00722E40" w:rsidRPr="00722E40" w:rsidRDefault="00722E40" w:rsidP="00722E40">
      <w:pPr>
        <w:pStyle w:val="1-"/>
        <w:ind w:firstLine="0"/>
        <w:jc w:val="center"/>
      </w:pPr>
    </w:p>
    <w:sectPr w:rsidR="00722E40" w:rsidRPr="00722E40" w:rsidSect="005D448F">
      <w:footerReference w:type="default" r:id="rId10"/>
      <w:footerReference w:type="first" r:id="rId11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E4C7A" w14:textId="77777777" w:rsidR="00970821" w:rsidRDefault="00970821">
      <w:r>
        <w:separator/>
      </w:r>
    </w:p>
  </w:endnote>
  <w:endnote w:type="continuationSeparator" w:id="0">
    <w:p w14:paraId="5ED0F756" w14:textId="77777777" w:rsidR="00970821" w:rsidRDefault="00970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255741"/>
      <w:docPartObj>
        <w:docPartGallery w:val="Page Numbers (Bottom of Page)"/>
        <w:docPartUnique/>
      </w:docPartObj>
    </w:sdtPr>
    <w:sdtContent>
      <w:p w14:paraId="143EDEE9" w14:textId="77777777" w:rsidR="00256979" w:rsidRDefault="0025697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17A28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2184F" w14:textId="77777777" w:rsidR="00256979" w:rsidRDefault="00256979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F6599" w14:textId="77777777" w:rsidR="00970821" w:rsidRDefault="00970821">
      <w:r>
        <w:separator/>
      </w:r>
    </w:p>
  </w:footnote>
  <w:footnote w:type="continuationSeparator" w:id="0">
    <w:p w14:paraId="2AB8CBC6" w14:textId="77777777" w:rsidR="00970821" w:rsidRDefault="009708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2BE664E2"/>
    <w:multiLevelType w:val="multilevel"/>
    <w:tmpl w:val="0419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3" w15:restartNumberingAfterBreak="0">
    <w:nsid w:val="43B0683D"/>
    <w:multiLevelType w:val="hybridMultilevel"/>
    <w:tmpl w:val="4F004A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8EA6B18"/>
    <w:multiLevelType w:val="hybridMultilevel"/>
    <w:tmpl w:val="850CBE78"/>
    <w:lvl w:ilvl="0" w:tplc="B6A68D06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E31F2B"/>
    <w:multiLevelType w:val="multilevel"/>
    <w:tmpl w:val="C34A75D4"/>
    <w:numStyleLink w:val="a"/>
  </w:abstractNum>
  <w:abstractNum w:abstractNumId="6" w15:restartNumberingAfterBreak="0">
    <w:nsid w:val="56F83781"/>
    <w:multiLevelType w:val="hybridMultilevel"/>
    <w:tmpl w:val="3DCAE08A"/>
    <w:lvl w:ilvl="0" w:tplc="B6A68D06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33C5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977784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ACC057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69E7703"/>
    <w:multiLevelType w:val="hybridMultilevel"/>
    <w:tmpl w:val="4176B9A6"/>
    <w:lvl w:ilvl="0" w:tplc="9A38F978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F52CB"/>
    <w:multiLevelType w:val="hybridMultilevel"/>
    <w:tmpl w:val="41967F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EBD7140"/>
    <w:multiLevelType w:val="hybridMultilevel"/>
    <w:tmpl w:val="FB0A73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28200499">
    <w:abstractNumId w:val="10"/>
  </w:num>
  <w:num w:numId="2" w16cid:durableId="414473306">
    <w:abstractNumId w:val="1"/>
  </w:num>
  <w:num w:numId="3" w16cid:durableId="1002511206">
    <w:abstractNumId w:val="0"/>
  </w:num>
  <w:num w:numId="4" w16cid:durableId="1439836642">
    <w:abstractNumId w:val="5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709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709"/>
        </w:pPr>
        <w:rPr>
          <w:rFonts w:ascii="Times New Roman" w:hAnsi="Times New Roman" w:hint="default"/>
          <w:b/>
          <w:i w:val="0"/>
          <w:iCs w:val="0"/>
          <w:sz w:val="28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0" w:firstLine="709"/>
        </w:pPr>
        <w:rPr>
          <w:rFonts w:ascii="Times New Roman" w:hAnsi="Times New Roman" w:hint="default"/>
          <w:b/>
          <w:sz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1" w:firstLine="709"/>
        </w:pPr>
        <w:rPr>
          <w:rFonts w:ascii="Times New Roman" w:hAnsi="Times New Roman" w:hint="default"/>
          <w:b/>
          <w:sz w:val="28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0" w:firstLine="709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0" w:firstLine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709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709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0" w:firstLine="709"/>
        </w:pPr>
        <w:rPr>
          <w:rFonts w:hint="default"/>
        </w:rPr>
      </w:lvl>
    </w:lvlOverride>
  </w:num>
  <w:num w:numId="5" w16cid:durableId="1221594791">
    <w:abstractNumId w:val="4"/>
  </w:num>
  <w:num w:numId="6" w16cid:durableId="926696938">
    <w:abstractNumId w:val="6"/>
  </w:num>
  <w:num w:numId="7" w16cid:durableId="1194416346">
    <w:abstractNumId w:val="9"/>
  </w:num>
  <w:num w:numId="8" w16cid:durableId="492839763">
    <w:abstractNumId w:val="8"/>
  </w:num>
  <w:num w:numId="9" w16cid:durableId="1560092537">
    <w:abstractNumId w:val="2"/>
  </w:num>
  <w:num w:numId="10" w16cid:durableId="2062050556">
    <w:abstractNumId w:val="7"/>
  </w:num>
  <w:num w:numId="11" w16cid:durableId="1174690468">
    <w:abstractNumId w:val="12"/>
  </w:num>
  <w:num w:numId="12" w16cid:durableId="230504645">
    <w:abstractNumId w:val="11"/>
  </w:num>
  <w:num w:numId="13" w16cid:durableId="1618871971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AEB"/>
    <w:rsid w:val="000003CA"/>
    <w:rsid w:val="00000458"/>
    <w:rsid w:val="00000999"/>
    <w:rsid w:val="00000CA4"/>
    <w:rsid w:val="0000123B"/>
    <w:rsid w:val="00001975"/>
    <w:rsid w:val="000022D3"/>
    <w:rsid w:val="0000299D"/>
    <w:rsid w:val="00002BBE"/>
    <w:rsid w:val="00003328"/>
    <w:rsid w:val="0000355A"/>
    <w:rsid w:val="000035B1"/>
    <w:rsid w:val="00003EA0"/>
    <w:rsid w:val="00004152"/>
    <w:rsid w:val="000051B4"/>
    <w:rsid w:val="00005237"/>
    <w:rsid w:val="00006D97"/>
    <w:rsid w:val="00006FD8"/>
    <w:rsid w:val="0000758C"/>
    <w:rsid w:val="000079FF"/>
    <w:rsid w:val="000101D2"/>
    <w:rsid w:val="000117A6"/>
    <w:rsid w:val="00012096"/>
    <w:rsid w:val="000126AC"/>
    <w:rsid w:val="00012A7F"/>
    <w:rsid w:val="00012ED8"/>
    <w:rsid w:val="00012F92"/>
    <w:rsid w:val="00013A53"/>
    <w:rsid w:val="00013CAE"/>
    <w:rsid w:val="00013D6D"/>
    <w:rsid w:val="00013D9F"/>
    <w:rsid w:val="000145EE"/>
    <w:rsid w:val="00015EB4"/>
    <w:rsid w:val="00016301"/>
    <w:rsid w:val="00020549"/>
    <w:rsid w:val="00022241"/>
    <w:rsid w:val="00023BF0"/>
    <w:rsid w:val="00023DE3"/>
    <w:rsid w:val="0002457D"/>
    <w:rsid w:val="0002506C"/>
    <w:rsid w:val="000254F5"/>
    <w:rsid w:val="00026722"/>
    <w:rsid w:val="0002706D"/>
    <w:rsid w:val="0002740F"/>
    <w:rsid w:val="00027893"/>
    <w:rsid w:val="0003102D"/>
    <w:rsid w:val="00031A67"/>
    <w:rsid w:val="0003295E"/>
    <w:rsid w:val="0003327D"/>
    <w:rsid w:val="00034AA4"/>
    <w:rsid w:val="00035933"/>
    <w:rsid w:val="00036669"/>
    <w:rsid w:val="00036DE1"/>
    <w:rsid w:val="00036FC7"/>
    <w:rsid w:val="0004235A"/>
    <w:rsid w:val="000426D8"/>
    <w:rsid w:val="00042F96"/>
    <w:rsid w:val="0004309E"/>
    <w:rsid w:val="00043400"/>
    <w:rsid w:val="00043B7A"/>
    <w:rsid w:val="00044686"/>
    <w:rsid w:val="00045036"/>
    <w:rsid w:val="00045222"/>
    <w:rsid w:val="00045DCB"/>
    <w:rsid w:val="000466EB"/>
    <w:rsid w:val="000470E8"/>
    <w:rsid w:val="00047438"/>
    <w:rsid w:val="00047531"/>
    <w:rsid w:val="00050363"/>
    <w:rsid w:val="000504D5"/>
    <w:rsid w:val="0005076F"/>
    <w:rsid w:val="00050BB4"/>
    <w:rsid w:val="00051597"/>
    <w:rsid w:val="00051B09"/>
    <w:rsid w:val="00052088"/>
    <w:rsid w:val="0005234F"/>
    <w:rsid w:val="000523BE"/>
    <w:rsid w:val="00053021"/>
    <w:rsid w:val="00053D28"/>
    <w:rsid w:val="00053E9D"/>
    <w:rsid w:val="000540B1"/>
    <w:rsid w:val="000558E6"/>
    <w:rsid w:val="0005605C"/>
    <w:rsid w:val="00060795"/>
    <w:rsid w:val="00060C98"/>
    <w:rsid w:val="00061478"/>
    <w:rsid w:val="000621F3"/>
    <w:rsid w:val="000636BC"/>
    <w:rsid w:val="00063E48"/>
    <w:rsid w:val="000641C9"/>
    <w:rsid w:val="00064D37"/>
    <w:rsid w:val="00065317"/>
    <w:rsid w:val="00065D35"/>
    <w:rsid w:val="0006603C"/>
    <w:rsid w:val="000661B6"/>
    <w:rsid w:val="00066CBB"/>
    <w:rsid w:val="00066D89"/>
    <w:rsid w:val="00067483"/>
    <w:rsid w:val="000676CD"/>
    <w:rsid w:val="00067769"/>
    <w:rsid w:val="000679E3"/>
    <w:rsid w:val="00067E8D"/>
    <w:rsid w:val="00070449"/>
    <w:rsid w:val="000707D3"/>
    <w:rsid w:val="00071A60"/>
    <w:rsid w:val="000734B9"/>
    <w:rsid w:val="00073CEC"/>
    <w:rsid w:val="00074151"/>
    <w:rsid w:val="00074261"/>
    <w:rsid w:val="00074385"/>
    <w:rsid w:val="000744E1"/>
    <w:rsid w:val="000748B9"/>
    <w:rsid w:val="00074BE9"/>
    <w:rsid w:val="00075194"/>
    <w:rsid w:val="000756D1"/>
    <w:rsid w:val="00077725"/>
    <w:rsid w:val="000818AB"/>
    <w:rsid w:val="00081B4D"/>
    <w:rsid w:val="000829BD"/>
    <w:rsid w:val="00083340"/>
    <w:rsid w:val="000836DC"/>
    <w:rsid w:val="00083E6A"/>
    <w:rsid w:val="00084578"/>
    <w:rsid w:val="0008483B"/>
    <w:rsid w:val="00084FDA"/>
    <w:rsid w:val="0008603A"/>
    <w:rsid w:val="0008731B"/>
    <w:rsid w:val="00087629"/>
    <w:rsid w:val="00090327"/>
    <w:rsid w:val="00090418"/>
    <w:rsid w:val="00091442"/>
    <w:rsid w:val="00091A89"/>
    <w:rsid w:val="00092D33"/>
    <w:rsid w:val="00092FC0"/>
    <w:rsid w:val="000938DD"/>
    <w:rsid w:val="0009462A"/>
    <w:rsid w:val="00094A2C"/>
    <w:rsid w:val="00095478"/>
    <w:rsid w:val="00095618"/>
    <w:rsid w:val="00095673"/>
    <w:rsid w:val="00096046"/>
    <w:rsid w:val="00096056"/>
    <w:rsid w:val="00096146"/>
    <w:rsid w:val="0009637C"/>
    <w:rsid w:val="000966A5"/>
    <w:rsid w:val="00096D9F"/>
    <w:rsid w:val="000973FA"/>
    <w:rsid w:val="000A0464"/>
    <w:rsid w:val="000A0501"/>
    <w:rsid w:val="000A0BE7"/>
    <w:rsid w:val="000A0BF3"/>
    <w:rsid w:val="000A0F6D"/>
    <w:rsid w:val="000A1C41"/>
    <w:rsid w:val="000A1FAA"/>
    <w:rsid w:val="000A273E"/>
    <w:rsid w:val="000A2E77"/>
    <w:rsid w:val="000A3B0B"/>
    <w:rsid w:val="000A423E"/>
    <w:rsid w:val="000A482C"/>
    <w:rsid w:val="000A6A03"/>
    <w:rsid w:val="000A6A23"/>
    <w:rsid w:val="000A78B4"/>
    <w:rsid w:val="000A7CEE"/>
    <w:rsid w:val="000B090D"/>
    <w:rsid w:val="000B0D6A"/>
    <w:rsid w:val="000B1485"/>
    <w:rsid w:val="000B19D2"/>
    <w:rsid w:val="000B1A31"/>
    <w:rsid w:val="000B23D9"/>
    <w:rsid w:val="000B25FA"/>
    <w:rsid w:val="000B30CF"/>
    <w:rsid w:val="000B30E9"/>
    <w:rsid w:val="000B3E08"/>
    <w:rsid w:val="000B4028"/>
    <w:rsid w:val="000B4EEF"/>
    <w:rsid w:val="000B4F28"/>
    <w:rsid w:val="000B4F8B"/>
    <w:rsid w:val="000B509D"/>
    <w:rsid w:val="000B670A"/>
    <w:rsid w:val="000B6760"/>
    <w:rsid w:val="000B76B9"/>
    <w:rsid w:val="000B78C5"/>
    <w:rsid w:val="000C06AC"/>
    <w:rsid w:val="000C0BC9"/>
    <w:rsid w:val="000C156A"/>
    <w:rsid w:val="000C1B26"/>
    <w:rsid w:val="000C3DE1"/>
    <w:rsid w:val="000C46CD"/>
    <w:rsid w:val="000C47BA"/>
    <w:rsid w:val="000C503E"/>
    <w:rsid w:val="000C56F0"/>
    <w:rsid w:val="000C5A69"/>
    <w:rsid w:val="000C5AA0"/>
    <w:rsid w:val="000C691F"/>
    <w:rsid w:val="000C729C"/>
    <w:rsid w:val="000D0744"/>
    <w:rsid w:val="000D0B78"/>
    <w:rsid w:val="000D0C82"/>
    <w:rsid w:val="000D1562"/>
    <w:rsid w:val="000D2916"/>
    <w:rsid w:val="000D2953"/>
    <w:rsid w:val="000D3A79"/>
    <w:rsid w:val="000D4940"/>
    <w:rsid w:val="000D4E06"/>
    <w:rsid w:val="000D5517"/>
    <w:rsid w:val="000D5F4E"/>
    <w:rsid w:val="000D6731"/>
    <w:rsid w:val="000D6A18"/>
    <w:rsid w:val="000D6AD7"/>
    <w:rsid w:val="000E024C"/>
    <w:rsid w:val="000E04C3"/>
    <w:rsid w:val="000E1AFC"/>
    <w:rsid w:val="000E1EDD"/>
    <w:rsid w:val="000E1F55"/>
    <w:rsid w:val="000E3278"/>
    <w:rsid w:val="000E3A42"/>
    <w:rsid w:val="000E3D53"/>
    <w:rsid w:val="000E42C7"/>
    <w:rsid w:val="000E44D8"/>
    <w:rsid w:val="000E47FF"/>
    <w:rsid w:val="000E4CB3"/>
    <w:rsid w:val="000E4E0A"/>
    <w:rsid w:val="000E4F9B"/>
    <w:rsid w:val="000E548A"/>
    <w:rsid w:val="000E5B0E"/>
    <w:rsid w:val="000E5B25"/>
    <w:rsid w:val="000E6002"/>
    <w:rsid w:val="000E61EE"/>
    <w:rsid w:val="000E7907"/>
    <w:rsid w:val="000E79C6"/>
    <w:rsid w:val="000F09E8"/>
    <w:rsid w:val="000F0D8A"/>
    <w:rsid w:val="000F17F9"/>
    <w:rsid w:val="000F2E34"/>
    <w:rsid w:val="000F319E"/>
    <w:rsid w:val="000F34B2"/>
    <w:rsid w:val="000F3997"/>
    <w:rsid w:val="000F3ABF"/>
    <w:rsid w:val="000F3E01"/>
    <w:rsid w:val="000F5171"/>
    <w:rsid w:val="000F5C9F"/>
    <w:rsid w:val="000F6014"/>
    <w:rsid w:val="000F6874"/>
    <w:rsid w:val="000F6BA6"/>
    <w:rsid w:val="000F6D3D"/>
    <w:rsid w:val="000F7623"/>
    <w:rsid w:val="000F7926"/>
    <w:rsid w:val="000F7ED6"/>
    <w:rsid w:val="00101AD8"/>
    <w:rsid w:val="00101D92"/>
    <w:rsid w:val="00102B40"/>
    <w:rsid w:val="00102E38"/>
    <w:rsid w:val="0010577E"/>
    <w:rsid w:val="0010611F"/>
    <w:rsid w:val="00106906"/>
    <w:rsid w:val="00110CF3"/>
    <w:rsid w:val="00111F83"/>
    <w:rsid w:val="00112053"/>
    <w:rsid w:val="0011238E"/>
    <w:rsid w:val="001124F8"/>
    <w:rsid w:val="00112601"/>
    <w:rsid w:val="0011294C"/>
    <w:rsid w:val="00112C81"/>
    <w:rsid w:val="00112F52"/>
    <w:rsid w:val="001132F3"/>
    <w:rsid w:val="00113B47"/>
    <w:rsid w:val="001149D1"/>
    <w:rsid w:val="0011541F"/>
    <w:rsid w:val="00115B10"/>
    <w:rsid w:val="00115C1B"/>
    <w:rsid w:val="00116052"/>
    <w:rsid w:val="001162B3"/>
    <w:rsid w:val="001165EB"/>
    <w:rsid w:val="00116AAA"/>
    <w:rsid w:val="00120CA9"/>
    <w:rsid w:val="00120D72"/>
    <w:rsid w:val="00121303"/>
    <w:rsid w:val="001219F8"/>
    <w:rsid w:val="001221B7"/>
    <w:rsid w:val="00122E34"/>
    <w:rsid w:val="00123B66"/>
    <w:rsid w:val="00124C73"/>
    <w:rsid w:val="00125139"/>
    <w:rsid w:val="00125669"/>
    <w:rsid w:val="00125885"/>
    <w:rsid w:val="00125C75"/>
    <w:rsid w:val="00125D35"/>
    <w:rsid w:val="00126550"/>
    <w:rsid w:val="001270A6"/>
    <w:rsid w:val="001273E6"/>
    <w:rsid w:val="00127954"/>
    <w:rsid w:val="00130B63"/>
    <w:rsid w:val="0013185E"/>
    <w:rsid w:val="00131933"/>
    <w:rsid w:val="001327FE"/>
    <w:rsid w:val="001330D7"/>
    <w:rsid w:val="001338A1"/>
    <w:rsid w:val="00133908"/>
    <w:rsid w:val="00134076"/>
    <w:rsid w:val="00134164"/>
    <w:rsid w:val="00135451"/>
    <w:rsid w:val="001369E2"/>
    <w:rsid w:val="00136CFE"/>
    <w:rsid w:val="00136D64"/>
    <w:rsid w:val="001375A3"/>
    <w:rsid w:val="0014048C"/>
    <w:rsid w:val="0014090E"/>
    <w:rsid w:val="00140C01"/>
    <w:rsid w:val="00142296"/>
    <w:rsid w:val="001430C3"/>
    <w:rsid w:val="001440AE"/>
    <w:rsid w:val="00144173"/>
    <w:rsid w:val="00145AF3"/>
    <w:rsid w:val="0014694C"/>
    <w:rsid w:val="00147B6F"/>
    <w:rsid w:val="00147F12"/>
    <w:rsid w:val="00150350"/>
    <w:rsid w:val="00150B0B"/>
    <w:rsid w:val="00150B54"/>
    <w:rsid w:val="0015200A"/>
    <w:rsid w:val="00152E14"/>
    <w:rsid w:val="00153515"/>
    <w:rsid w:val="00153BD9"/>
    <w:rsid w:val="00153D42"/>
    <w:rsid w:val="00154BE0"/>
    <w:rsid w:val="00155972"/>
    <w:rsid w:val="00155B94"/>
    <w:rsid w:val="0015618D"/>
    <w:rsid w:val="00156766"/>
    <w:rsid w:val="0016011A"/>
    <w:rsid w:val="00160C1F"/>
    <w:rsid w:val="00160F2B"/>
    <w:rsid w:val="00161C11"/>
    <w:rsid w:val="00161F4B"/>
    <w:rsid w:val="001621DF"/>
    <w:rsid w:val="00162758"/>
    <w:rsid w:val="001644FD"/>
    <w:rsid w:val="00164A94"/>
    <w:rsid w:val="00164F92"/>
    <w:rsid w:val="00165265"/>
    <w:rsid w:val="001671D7"/>
    <w:rsid w:val="00167392"/>
    <w:rsid w:val="00171328"/>
    <w:rsid w:val="0017146E"/>
    <w:rsid w:val="0017158A"/>
    <w:rsid w:val="001725FF"/>
    <w:rsid w:val="00173460"/>
    <w:rsid w:val="001746CD"/>
    <w:rsid w:val="00174818"/>
    <w:rsid w:val="00174DED"/>
    <w:rsid w:val="001754D9"/>
    <w:rsid w:val="0017562D"/>
    <w:rsid w:val="0017709E"/>
    <w:rsid w:val="001772D1"/>
    <w:rsid w:val="001801ED"/>
    <w:rsid w:val="001810F6"/>
    <w:rsid w:val="00182F8B"/>
    <w:rsid w:val="00183606"/>
    <w:rsid w:val="00186A57"/>
    <w:rsid w:val="00190447"/>
    <w:rsid w:val="001923CD"/>
    <w:rsid w:val="00192C71"/>
    <w:rsid w:val="00192CF2"/>
    <w:rsid w:val="00193514"/>
    <w:rsid w:val="00193A2F"/>
    <w:rsid w:val="00193A57"/>
    <w:rsid w:val="001944B2"/>
    <w:rsid w:val="0019489A"/>
    <w:rsid w:val="00194F95"/>
    <w:rsid w:val="00195869"/>
    <w:rsid w:val="00195901"/>
    <w:rsid w:val="00196280"/>
    <w:rsid w:val="0019637B"/>
    <w:rsid w:val="0019763E"/>
    <w:rsid w:val="00197FE5"/>
    <w:rsid w:val="001A000A"/>
    <w:rsid w:val="001A00BB"/>
    <w:rsid w:val="001A07E9"/>
    <w:rsid w:val="001A0A95"/>
    <w:rsid w:val="001A116A"/>
    <w:rsid w:val="001A22D3"/>
    <w:rsid w:val="001A23D9"/>
    <w:rsid w:val="001A324A"/>
    <w:rsid w:val="001A3C15"/>
    <w:rsid w:val="001A3F8B"/>
    <w:rsid w:val="001A41AD"/>
    <w:rsid w:val="001A427F"/>
    <w:rsid w:val="001A499F"/>
    <w:rsid w:val="001A6212"/>
    <w:rsid w:val="001A7481"/>
    <w:rsid w:val="001B005F"/>
    <w:rsid w:val="001B0307"/>
    <w:rsid w:val="001B3D6F"/>
    <w:rsid w:val="001B409D"/>
    <w:rsid w:val="001B42CE"/>
    <w:rsid w:val="001B638C"/>
    <w:rsid w:val="001B6B8F"/>
    <w:rsid w:val="001C2FE2"/>
    <w:rsid w:val="001C3667"/>
    <w:rsid w:val="001C4128"/>
    <w:rsid w:val="001C4FC9"/>
    <w:rsid w:val="001C512F"/>
    <w:rsid w:val="001C56C2"/>
    <w:rsid w:val="001C56DC"/>
    <w:rsid w:val="001C58DF"/>
    <w:rsid w:val="001C6352"/>
    <w:rsid w:val="001C7B0B"/>
    <w:rsid w:val="001D019C"/>
    <w:rsid w:val="001D068F"/>
    <w:rsid w:val="001D0CF2"/>
    <w:rsid w:val="001D1879"/>
    <w:rsid w:val="001D19B9"/>
    <w:rsid w:val="001D2C26"/>
    <w:rsid w:val="001D3414"/>
    <w:rsid w:val="001D3E4F"/>
    <w:rsid w:val="001D3E8E"/>
    <w:rsid w:val="001D4F58"/>
    <w:rsid w:val="001D525A"/>
    <w:rsid w:val="001D58FE"/>
    <w:rsid w:val="001D6BA6"/>
    <w:rsid w:val="001D6D88"/>
    <w:rsid w:val="001E0602"/>
    <w:rsid w:val="001E0C60"/>
    <w:rsid w:val="001E1988"/>
    <w:rsid w:val="001E252E"/>
    <w:rsid w:val="001E2ABE"/>
    <w:rsid w:val="001E2D16"/>
    <w:rsid w:val="001E34C0"/>
    <w:rsid w:val="001E3A78"/>
    <w:rsid w:val="001E3D7C"/>
    <w:rsid w:val="001E4383"/>
    <w:rsid w:val="001E4F22"/>
    <w:rsid w:val="001E5F56"/>
    <w:rsid w:val="001E6AF0"/>
    <w:rsid w:val="001E6F4A"/>
    <w:rsid w:val="001E7C37"/>
    <w:rsid w:val="001F0112"/>
    <w:rsid w:val="001F065E"/>
    <w:rsid w:val="001F10B6"/>
    <w:rsid w:val="001F1477"/>
    <w:rsid w:val="001F15E7"/>
    <w:rsid w:val="001F2039"/>
    <w:rsid w:val="001F220E"/>
    <w:rsid w:val="001F23D2"/>
    <w:rsid w:val="001F27FD"/>
    <w:rsid w:val="001F396B"/>
    <w:rsid w:val="001F493B"/>
    <w:rsid w:val="001F530D"/>
    <w:rsid w:val="001F56AE"/>
    <w:rsid w:val="001F66E5"/>
    <w:rsid w:val="001F7602"/>
    <w:rsid w:val="002005D1"/>
    <w:rsid w:val="00200CAD"/>
    <w:rsid w:val="002015F6"/>
    <w:rsid w:val="00201C77"/>
    <w:rsid w:val="00202B56"/>
    <w:rsid w:val="00202FC4"/>
    <w:rsid w:val="00203B88"/>
    <w:rsid w:val="002042B6"/>
    <w:rsid w:val="00204923"/>
    <w:rsid w:val="00205668"/>
    <w:rsid w:val="00205D4D"/>
    <w:rsid w:val="002063BA"/>
    <w:rsid w:val="00206424"/>
    <w:rsid w:val="00206763"/>
    <w:rsid w:val="00206C9B"/>
    <w:rsid w:val="00210850"/>
    <w:rsid w:val="00210BFD"/>
    <w:rsid w:val="00211E49"/>
    <w:rsid w:val="0021218F"/>
    <w:rsid w:val="00212D44"/>
    <w:rsid w:val="00212F90"/>
    <w:rsid w:val="002136E3"/>
    <w:rsid w:val="00214752"/>
    <w:rsid w:val="00214B95"/>
    <w:rsid w:val="002154D6"/>
    <w:rsid w:val="002156F8"/>
    <w:rsid w:val="00215D01"/>
    <w:rsid w:val="00216E82"/>
    <w:rsid w:val="002170A8"/>
    <w:rsid w:val="00217652"/>
    <w:rsid w:val="002202C8"/>
    <w:rsid w:val="002207B7"/>
    <w:rsid w:val="00220CCE"/>
    <w:rsid w:val="002212F4"/>
    <w:rsid w:val="00221561"/>
    <w:rsid w:val="0022258D"/>
    <w:rsid w:val="002226F3"/>
    <w:rsid w:val="00222F89"/>
    <w:rsid w:val="00223040"/>
    <w:rsid w:val="00223BAD"/>
    <w:rsid w:val="00223E76"/>
    <w:rsid w:val="0022421D"/>
    <w:rsid w:val="0022510C"/>
    <w:rsid w:val="00225E8A"/>
    <w:rsid w:val="0022615E"/>
    <w:rsid w:val="00226378"/>
    <w:rsid w:val="002269CA"/>
    <w:rsid w:val="00227160"/>
    <w:rsid w:val="002278A2"/>
    <w:rsid w:val="00227DA2"/>
    <w:rsid w:val="0023035C"/>
    <w:rsid w:val="00230BC9"/>
    <w:rsid w:val="002312BD"/>
    <w:rsid w:val="0023136E"/>
    <w:rsid w:val="002317B0"/>
    <w:rsid w:val="00231980"/>
    <w:rsid w:val="00233B3C"/>
    <w:rsid w:val="00234E50"/>
    <w:rsid w:val="00234F20"/>
    <w:rsid w:val="002359F4"/>
    <w:rsid w:val="00235B7F"/>
    <w:rsid w:val="00236352"/>
    <w:rsid w:val="00236777"/>
    <w:rsid w:val="00241E85"/>
    <w:rsid w:val="00242376"/>
    <w:rsid w:val="00243AEC"/>
    <w:rsid w:val="00243B81"/>
    <w:rsid w:val="00243C0F"/>
    <w:rsid w:val="002463D9"/>
    <w:rsid w:val="002469BB"/>
    <w:rsid w:val="00247472"/>
    <w:rsid w:val="0024756E"/>
    <w:rsid w:val="00247AC4"/>
    <w:rsid w:val="00247C21"/>
    <w:rsid w:val="002508D0"/>
    <w:rsid w:val="00250E18"/>
    <w:rsid w:val="00250F0C"/>
    <w:rsid w:val="00252E8F"/>
    <w:rsid w:val="00253990"/>
    <w:rsid w:val="00254C6F"/>
    <w:rsid w:val="002550A1"/>
    <w:rsid w:val="002557F6"/>
    <w:rsid w:val="00256979"/>
    <w:rsid w:val="00260111"/>
    <w:rsid w:val="00261558"/>
    <w:rsid w:val="00261873"/>
    <w:rsid w:val="002618B1"/>
    <w:rsid w:val="00261C23"/>
    <w:rsid w:val="00261E9B"/>
    <w:rsid w:val="00261EDA"/>
    <w:rsid w:val="002621CC"/>
    <w:rsid w:val="002653C7"/>
    <w:rsid w:val="00265FAB"/>
    <w:rsid w:val="00266182"/>
    <w:rsid w:val="00266A7C"/>
    <w:rsid w:val="00267114"/>
    <w:rsid w:val="002678AD"/>
    <w:rsid w:val="00271FD2"/>
    <w:rsid w:val="00273A0B"/>
    <w:rsid w:val="00273B67"/>
    <w:rsid w:val="00273CF3"/>
    <w:rsid w:val="00274209"/>
    <w:rsid w:val="0027473C"/>
    <w:rsid w:val="00274C37"/>
    <w:rsid w:val="00274E52"/>
    <w:rsid w:val="0027523A"/>
    <w:rsid w:val="00276F14"/>
    <w:rsid w:val="00277A5C"/>
    <w:rsid w:val="0028065B"/>
    <w:rsid w:val="002811AF"/>
    <w:rsid w:val="0028159E"/>
    <w:rsid w:val="00282495"/>
    <w:rsid w:val="0028335E"/>
    <w:rsid w:val="00283834"/>
    <w:rsid w:val="0028576B"/>
    <w:rsid w:val="00286195"/>
    <w:rsid w:val="002865EF"/>
    <w:rsid w:val="00287527"/>
    <w:rsid w:val="0028762A"/>
    <w:rsid w:val="00287FF2"/>
    <w:rsid w:val="002902A8"/>
    <w:rsid w:val="002903D8"/>
    <w:rsid w:val="0029130D"/>
    <w:rsid w:val="0029271F"/>
    <w:rsid w:val="00293144"/>
    <w:rsid w:val="0029321C"/>
    <w:rsid w:val="0029363B"/>
    <w:rsid w:val="00293650"/>
    <w:rsid w:val="00293972"/>
    <w:rsid w:val="00293A6C"/>
    <w:rsid w:val="00293AB9"/>
    <w:rsid w:val="00293DAA"/>
    <w:rsid w:val="00293E57"/>
    <w:rsid w:val="002944D0"/>
    <w:rsid w:val="00294952"/>
    <w:rsid w:val="0029552B"/>
    <w:rsid w:val="00295FCF"/>
    <w:rsid w:val="002960C8"/>
    <w:rsid w:val="002962DD"/>
    <w:rsid w:val="0029689D"/>
    <w:rsid w:val="00297583"/>
    <w:rsid w:val="002A00D8"/>
    <w:rsid w:val="002A08FC"/>
    <w:rsid w:val="002A0B3F"/>
    <w:rsid w:val="002A0BC2"/>
    <w:rsid w:val="002A0C91"/>
    <w:rsid w:val="002A0CB0"/>
    <w:rsid w:val="002A0E54"/>
    <w:rsid w:val="002A205F"/>
    <w:rsid w:val="002A266A"/>
    <w:rsid w:val="002A3376"/>
    <w:rsid w:val="002A36CA"/>
    <w:rsid w:val="002A391C"/>
    <w:rsid w:val="002A3D68"/>
    <w:rsid w:val="002A4758"/>
    <w:rsid w:val="002A4ADC"/>
    <w:rsid w:val="002A627A"/>
    <w:rsid w:val="002A7494"/>
    <w:rsid w:val="002A7FBF"/>
    <w:rsid w:val="002B00A2"/>
    <w:rsid w:val="002B0295"/>
    <w:rsid w:val="002B12E6"/>
    <w:rsid w:val="002B1EC4"/>
    <w:rsid w:val="002B232D"/>
    <w:rsid w:val="002B3CE8"/>
    <w:rsid w:val="002B4438"/>
    <w:rsid w:val="002B53EC"/>
    <w:rsid w:val="002B5B8B"/>
    <w:rsid w:val="002B62DD"/>
    <w:rsid w:val="002B7B77"/>
    <w:rsid w:val="002C0239"/>
    <w:rsid w:val="002C0FD5"/>
    <w:rsid w:val="002C132F"/>
    <w:rsid w:val="002C1934"/>
    <w:rsid w:val="002C1A77"/>
    <w:rsid w:val="002C1DE2"/>
    <w:rsid w:val="002C2043"/>
    <w:rsid w:val="002C2D84"/>
    <w:rsid w:val="002C312A"/>
    <w:rsid w:val="002C31CC"/>
    <w:rsid w:val="002C3346"/>
    <w:rsid w:val="002C4B62"/>
    <w:rsid w:val="002C5082"/>
    <w:rsid w:val="002C5FA1"/>
    <w:rsid w:val="002C672C"/>
    <w:rsid w:val="002C7647"/>
    <w:rsid w:val="002C7753"/>
    <w:rsid w:val="002C7A84"/>
    <w:rsid w:val="002D00AE"/>
    <w:rsid w:val="002D09C9"/>
    <w:rsid w:val="002D0B84"/>
    <w:rsid w:val="002D19BF"/>
    <w:rsid w:val="002D4E48"/>
    <w:rsid w:val="002D4FEB"/>
    <w:rsid w:val="002D588B"/>
    <w:rsid w:val="002D6062"/>
    <w:rsid w:val="002D68C3"/>
    <w:rsid w:val="002D6E92"/>
    <w:rsid w:val="002E0859"/>
    <w:rsid w:val="002E14E8"/>
    <w:rsid w:val="002E1866"/>
    <w:rsid w:val="002E1FD3"/>
    <w:rsid w:val="002E23A0"/>
    <w:rsid w:val="002E23B0"/>
    <w:rsid w:val="002E2E0A"/>
    <w:rsid w:val="002E3436"/>
    <w:rsid w:val="002E34B4"/>
    <w:rsid w:val="002E371A"/>
    <w:rsid w:val="002E3782"/>
    <w:rsid w:val="002E3C7A"/>
    <w:rsid w:val="002E3EBC"/>
    <w:rsid w:val="002E42F0"/>
    <w:rsid w:val="002E584B"/>
    <w:rsid w:val="002E67CA"/>
    <w:rsid w:val="002E6B22"/>
    <w:rsid w:val="002E6C93"/>
    <w:rsid w:val="002E7F4E"/>
    <w:rsid w:val="002F0B03"/>
    <w:rsid w:val="002F0EBE"/>
    <w:rsid w:val="002F1E87"/>
    <w:rsid w:val="002F224F"/>
    <w:rsid w:val="002F22EA"/>
    <w:rsid w:val="002F2AD4"/>
    <w:rsid w:val="002F2EB3"/>
    <w:rsid w:val="002F312B"/>
    <w:rsid w:val="002F37C9"/>
    <w:rsid w:val="002F3F70"/>
    <w:rsid w:val="002F431F"/>
    <w:rsid w:val="002F4DC5"/>
    <w:rsid w:val="002F5073"/>
    <w:rsid w:val="002F5454"/>
    <w:rsid w:val="002F7BE7"/>
    <w:rsid w:val="003000AA"/>
    <w:rsid w:val="00300955"/>
    <w:rsid w:val="0030129A"/>
    <w:rsid w:val="003016F9"/>
    <w:rsid w:val="003032CE"/>
    <w:rsid w:val="00303939"/>
    <w:rsid w:val="00304CF3"/>
    <w:rsid w:val="0030644A"/>
    <w:rsid w:val="003067FF"/>
    <w:rsid w:val="00306850"/>
    <w:rsid w:val="0030694B"/>
    <w:rsid w:val="003072DF"/>
    <w:rsid w:val="0030752F"/>
    <w:rsid w:val="00307E30"/>
    <w:rsid w:val="00307EE0"/>
    <w:rsid w:val="0031007B"/>
    <w:rsid w:val="00310318"/>
    <w:rsid w:val="00310370"/>
    <w:rsid w:val="00310E6A"/>
    <w:rsid w:val="003110F9"/>
    <w:rsid w:val="003117DC"/>
    <w:rsid w:val="00312A75"/>
    <w:rsid w:val="00312AA1"/>
    <w:rsid w:val="003131B2"/>
    <w:rsid w:val="00313B27"/>
    <w:rsid w:val="003158B2"/>
    <w:rsid w:val="00316D32"/>
    <w:rsid w:val="00317A28"/>
    <w:rsid w:val="00317FEA"/>
    <w:rsid w:val="00320FFD"/>
    <w:rsid w:val="003214D3"/>
    <w:rsid w:val="0032158C"/>
    <w:rsid w:val="003223AE"/>
    <w:rsid w:val="00324098"/>
    <w:rsid w:val="0032473A"/>
    <w:rsid w:val="00325123"/>
    <w:rsid w:val="00325D69"/>
    <w:rsid w:val="00326759"/>
    <w:rsid w:val="00326A9A"/>
    <w:rsid w:val="00326AC1"/>
    <w:rsid w:val="00326E4F"/>
    <w:rsid w:val="00327C75"/>
    <w:rsid w:val="00330324"/>
    <w:rsid w:val="00330826"/>
    <w:rsid w:val="00330B0D"/>
    <w:rsid w:val="0033104C"/>
    <w:rsid w:val="00331329"/>
    <w:rsid w:val="0033206B"/>
    <w:rsid w:val="003323A6"/>
    <w:rsid w:val="0033336D"/>
    <w:rsid w:val="003334B4"/>
    <w:rsid w:val="00333DD8"/>
    <w:rsid w:val="0034090C"/>
    <w:rsid w:val="00340BB5"/>
    <w:rsid w:val="00340BBC"/>
    <w:rsid w:val="00340DB0"/>
    <w:rsid w:val="00340FDB"/>
    <w:rsid w:val="00341B17"/>
    <w:rsid w:val="00341FCA"/>
    <w:rsid w:val="00342F98"/>
    <w:rsid w:val="003435A8"/>
    <w:rsid w:val="00343668"/>
    <w:rsid w:val="003438DE"/>
    <w:rsid w:val="003441F6"/>
    <w:rsid w:val="003442B7"/>
    <w:rsid w:val="00345624"/>
    <w:rsid w:val="00346916"/>
    <w:rsid w:val="00346AA4"/>
    <w:rsid w:val="00346BBC"/>
    <w:rsid w:val="00350292"/>
    <w:rsid w:val="00350CAD"/>
    <w:rsid w:val="00350CC3"/>
    <w:rsid w:val="00350DC8"/>
    <w:rsid w:val="003512D5"/>
    <w:rsid w:val="003514AF"/>
    <w:rsid w:val="003523D9"/>
    <w:rsid w:val="003540DA"/>
    <w:rsid w:val="00355B18"/>
    <w:rsid w:val="0035607B"/>
    <w:rsid w:val="00356C46"/>
    <w:rsid w:val="00356EA7"/>
    <w:rsid w:val="00357991"/>
    <w:rsid w:val="003605D7"/>
    <w:rsid w:val="00360941"/>
    <w:rsid w:val="00360CCA"/>
    <w:rsid w:val="00361CC4"/>
    <w:rsid w:val="00361D37"/>
    <w:rsid w:val="00361F1D"/>
    <w:rsid w:val="00362640"/>
    <w:rsid w:val="00362894"/>
    <w:rsid w:val="00363793"/>
    <w:rsid w:val="00364CE7"/>
    <w:rsid w:val="0036542E"/>
    <w:rsid w:val="00365E77"/>
    <w:rsid w:val="00367040"/>
    <w:rsid w:val="00367BD6"/>
    <w:rsid w:val="0037215D"/>
    <w:rsid w:val="0037272D"/>
    <w:rsid w:val="00372DA9"/>
    <w:rsid w:val="003731A7"/>
    <w:rsid w:val="0037368D"/>
    <w:rsid w:val="00373941"/>
    <w:rsid w:val="0037424C"/>
    <w:rsid w:val="003748AB"/>
    <w:rsid w:val="003753E4"/>
    <w:rsid w:val="00375DD1"/>
    <w:rsid w:val="0037608C"/>
    <w:rsid w:val="003769A3"/>
    <w:rsid w:val="00376AB7"/>
    <w:rsid w:val="003811B3"/>
    <w:rsid w:val="003824CF"/>
    <w:rsid w:val="003826B1"/>
    <w:rsid w:val="0038298F"/>
    <w:rsid w:val="00382D8B"/>
    <w:rsid w:val="0038328B"/>
    <w:rsid w:val="003837BE"/>
    <w:rsid w:val="00383885"/>
    <w:rsid w:val="00383E23"/>
    <w:rsid w:val="00384948"/>
    <w:rsid w:val="00384BA3"/>
    <w:rsid w:val="00385182"/>
    <w:rsid w:val="00386556"/>
    <w:rsid w:val="00390A24"/>
    <w:rsid w:val="00390B3B"/>
    <w:rsid w:val="003913A3"/>
    <w:rsid w:val="00392388"/>
    <w:rsid w:val="00393F4A"/>
    <w:rsid w:val="00394264"/>
    <w:rsid w:val="00394798"/>
    <w:rsid w:val="0039493D"/>
    <w:rsid w:val="00394C94"/>
    <w:rsid w:val="00395CDE"/>
    <w:rsid w:val="00396525"/>
    <w:rsid w:val="00397298"/>
    <w:rsid w:val="0039749B"/>
    <w:rsid w:val="00397715"/>
    <w:rsid w:val="003977A0"/>
    <w:rsid w:val="00397B84"/>
    <w:rsid w:val="00397CBE"/>
    <w:rsid w:val="003A008D"/>
    <w:rsid w:val="003A025C"/>
    <w:rsid w:val="003A1039"/>
    <w:rsid w:val="003A15E5"/>
    <w:rsid w:val="003A1D8F"/>
    <w:rsid w:val="003A4EDC"/>
    <w:rsid w:val="003A4F40"/>
    <w:rsid w:val="003A56B0"/>
    <w:rsid w:val="003A6130"/>
    <w:rsid w:val="003B0BDA"/>
    <w:rsid w:val="003B0E8B"/>
    <w:rsid w:val="003B1972"/>
    <w:rsid w:val="003B2432"/>
    <w:rsid w:val="003B2761"/>
    <w:rsid w:val="003B3270"/>
    <w:rsid w:val="003B3EFC"/>
    <w:rsid w:val="003B41D1"/>
    <w:rsid w:val="003B48D3"/>
    <w:rsid w:val="003B4EFD"/>
    <w:rsid w:val="003B54B5"/>
    <w:rsid w:val="003B57F4"/>
    <w:rsid w:val="003B59B3"/>
    <w:rsid w:val="003B5E88"/>
    <w:rsid w:val="003B7302"/>
    <w:rsid w:val="003B7B22"/>
    <w:rsid w:val="003C0308"/>
    <w:rsid w:val="003C0945"/>
    <w:rsid w:val="003C1642"/>
    <w:rsid w:val="003C2A01"/>
    <w:rsid w:val="003C3023"/>
    <w:rsid w:val="003C318C"/>
    <w:rsid w:val="003C3CD4"/>
    <w:rsid w:val="003C4F84"/>
    <w:rsid w:val="003C5700"/>
    <w:rsid w:val="003C6C29"/>
    <w:rsid w:val="003C772A"/>
    <w:rsid w:val="003D0778"/>
    <w:rsid w:val="003D239C"/>
    <w:rsid w:val="003D23FB"/>
    <w:rsid w:val="003D3C1F"/>
    <w:rsid w:val="003D4C6B"/>
    <w:rsid w:val="003D6206"/>
    <w:rsid w:val="003D67C8"/>
    <w:rsid w:val="003D6C67"/>
    <w:rsid w:val="003D6EE8"/>
    <w:rsid w:val="003D78AC"/>
    <w:rsid w:val="003D794F"/>
    <w:rsid w:val="003E0D22"/>
    <w:rsid w:val="003E1684"/>
    <w:rsid w:val="003E1D16"/>
    <w:rsid w:val="003E26DA"/>
    <w:rsid w:val="003E2786"/>
    <w:rsid w:val="003E2FD6"/>
    <w:rsid w:val="003E3A83"/>
    <w:rsid w:val="003E3B93"/>
    <w:rsid w:val="003E5D53"/>
    <w:rsid w:val="003E61F1"/>
    <w:rsid w:val="003E7908"/>
    <w:rsid w:val="003F0D77"/>
    <w:rsid w:val="003F0DE0"/>
    <w:rsid w:val="003F2270"/>
    <w:rsid w:val="003F26F4"/>
    <w:rsid w:val="003F296D"/>
    <w:rsid w:val="003F2D6A"/>
    <w:rsid w:val="003F495F"/>
    <w:rsid w:val="003F59C8"/>
    <w:rsid w:val="003F59CF"/>
    <w:rsid w:val="003F62F2"/>
    <w:rsid w:val="003F65AF"/>
    <w:rsid w:val="003F6636"/>
    <w:rsid w:val="003F6A9F"/>
    <w:rsid w:val="00400640"/>
    <w:rsid w:val="00402D0D"/>
    <w:rsid w:val="00402E1C"/>
    <w:rsid w:val="0040305E"/>
    <w:rsid w:val="00403669"/>
    <w:rsid w:val="00404E57"/>
    <w:rsid w:val="00405025"/>
    <w:rsid w:val="00405AA4"/>
    <w:rsid w:val="00405CC9"/>
    <w:rsid w:val="00405CE8"/>
    <w:rsid w:val="00406B01"/>
    <w:rsid w:val="00406B34"/>
    <w:rsid w:val="004073E4"/>
    <w:rsid w:val="004075F0"/>
    <w:rsid w:val="004076B7"/>
    <w:rsid w:val="004109B9"/>
    <w:rsid w:val="004109BD"/>
    <w:rsid w:val="00411B1F"/>
    <w:rsid w:val="00411E26"/>
    <w:rsid w:val="00412028"/>
    <w:rsid w:val="004126AB"/>
    <w:rsid w:val="00412CDA"/>
    <w:rsid w:val="0041358E"/>
    <w:rsid w:val="00413EF6"/>
    <w:rsid w:val="004147DF"/>
    <w:rsid w:val="00415337"/>
    <w:rsid w:val="004155A9"/>
    <w:rsid w:val="00415FB6"/>
    <w:rsid w:val="004160B1"/>
    <w:rsid w:val="00416C22"/>
    <w:rsid w:val="00417806"/>
    <w:rsid w:val="004213AA"/>
    <w:rsid w:val="004214C4"/>
    <w:rsid w:val="00421DB2"/>
    <w:rsid w:val="00421F37"/>
    <w:rsid w:val="00422D5D"/>
    <w:rsid w:val="004235DA"/>
    <w:rsid w:val="00423923"/>
    <w:rsid w:val="00423E71"/>
    <w:rsid w:val="00424028"/>
    <w:rsid w:val="00424EFE"/>
    <w:rsid w:val="00425639"/>
    <w:rsid w:val="00425AE9"/>
    <w:rsid w:val="00426711"/>
    <w:rsid w:val="00426DC7"/>
    <w:rsid w:val="00426E7A"/>
    <w:rsid w:val="0043019C"/>
    <w:rsid w:val="00430290"/>
    <w:rsid w:val="004303DC"/>
    <w:rsid w:val="00431515"/>
    <w:rsid w:val="00431A7F"/>
    <w:rsid w:val="00431CF1"/>
    <w:rsid w:val="00432856"/>
    <w:rsid w:val="0043398B"/>
    <w:rsid w:val="00433B73"/>
    <w:rsid w:val="0043412B"/>
    <w:rsid w:val="004341FA"/>
    <w:rsid w:val="00434EC2"/>
    <w:rsid w:val="00435620"/>
    <w:rsid w:val="00435A50"/>
    <w:rsid w:val="00435C3D"/>
    <w:rsid w:val="00436D7B"/>
    <w:rsid w:val="00440E06"/>
    <w:rsid w:val="004416BD"/>
    <w:rsid w:val="00442FB1"/>
    <w:rsid w:val="00443328"/>
    <w:rsid w:val="00443C48"/>
    <w:rsid w:val="004446CA"/>
    <w:rsid w:val="00444AF0"/>
    <w:rsid w:val="004453EA"/>
    <w:rsid w:val="00445BB6"/>
    <w:rsid w:val="004460A4"/>
    <w:rsid w:val="0044648E"/>
    <w:rsid w:val="00446821"/>
    <w:rsid w:val="00447530"/>
    <w:rsid w:val="00447B6C"/>
    <w:rsid w:val="00450047"/>
    <w:rsid w:val="004504C7"/>
    <w:rsid w:val="00450B40"/>
    <w:rsid w:val="00450F4F"/>
    <w:rsid w:val="004514ED"/>
    <w:rsid w:val="004518FC"/>
    <w:rsid w:val="0045249E"/>
    <w:rsid w:val="00452E78"/>
    <w:rsid w:val="004548FC"/>
    <w:rsid w:val="00455E89"/>
    <w:rsid w:val="004569EE"/>
    <w:rsid w:val="00457A3E"/>
    <w:rsid w:val="00462EB2"/>
    <w:rsid w:val="00464480"/>
    <w:rsid w:val="00464698"/>
    <w:rsid w:val="004651E3"/>
    <w:rsid w:val="0046549F"/>
    <w:rsid w:val="004658E5"/>
    <w:rsid w:val="0046599B"/>
    <w:rsid w:val="00466139"/>
    <w:rsid w:val="00467803"/>
    <w:rsid w:val="00470944"/>
    <w:rsid w:val="00470A18"/>
    <w:rsid w:val="004712AA"/>
    <w:rsid w:val="00472239"/>
    <w:rsid w:val="0047268C"/>
    <w:rsid w:val="00472770"/>
    <w:rsid w:val="00472967"/>
    <w:rsid w:val="00472C75"/>
    <w:rsid w:val="00472F25"/>
    <w:rsid w:val="004732F3"/>
    <w:rsid w:val="0047345F"/>
    <w:rsid w:val="004739A2"/>
    <w:rsid w:val="00473D09"/>
    <w:rsid w:val="00473D74"/>
    <w:rsid w:val="00474864"/>
    <w:rsid w:val="004750AF"/>
    <w:rsid w:val="00475636"/>
    <w:rsid w:val="00476CFC"/>
    <w:rsid w:val="00476FB7"/>
    <w:rsid w:val="0047713B"/>
    <w:rsid w:val="0048071D"/>
    <w:rsid w:val="004808C6"/>
    <w:rsid w:val="00480FFC"/>
    <w:rsid w:val="004818F3"/>
    <w:rsid w:val="00481BEB"/>
    <w:rsid w:val="004836C2"/>
    <w:rsid w:val="00483CCF"/>
    <w:rsid w:val="00483EBF"/>
    <w:rsid w:val="00484C4F"/>
    <w:rsid w:val="004852A3"/>
    <w:rsid w:val="00485850"/>
    <w:rsid w:val="00486D83"/>
    <w:rsid w:val="00487B8E"/>
    <w:rsid w:val="00487CE8"/>
    <w:rsid w:val="0049086A"/>
    <w:rsid w:val="00490BD3"/>
    <w:rsid w:val="00491434"/>
    <w:rsid w:val="004922E2"/>
    <w:rsid w:val="0049232F"/>
    <w:rsid w:val="004927B3"/>
    <w:rsid w:val="00493251"/>
    <w:rsid w:val="0049399B"/>
    <w:rsid w:val="00494191"/>
    <w:rsid w:val="00494331"/>
    <w:rsid w:val="00494B73"/>
    <w:rsid w:val="0049519C"/>
    <w:rsid w:val="00495291"/>
    <w:rsid w:val="00495663"/>
    <w:rsid w:val="00495784"/>
    <w:rsid w:val="0049681D"/>
    <w:rsid w:val="0049746B"/>
    <w:rsid w:val="0049747E"/>
    <w:rsid w:val="00497EC2"/>
    <w:rsid w:val="004A0453"/>
    <w:rsid w:val="004A10D0"/>
    <w:rsid w:val="004A167C"/>
    <w:rsid w:val="004A25C5"/>
    <w:rsid w:val="004A2E9E"/>
    <w:rsid w:val="004A413B"/>
    <w:rsid w:val="004A4509"/>
    <w:rsid w:val="004A497C"/>
    <w:rsid w:val="004A4AC7"/>
    <w:rsid w:val="004A561B"/>
    <w:rsid w:val="004A5BEA"/>
    <w:rsid w:val="004A60EC"/>
    <w:rsid w:val="004A67A1"/>
    <w:rsid w:val="004A6BA4"/>
    <w:rsid w:val="004A71A4"/>
    <w:rsid w:val="004B04E3"/>
    <w:rsid w:val="004B0D6A"/>
    <w:rsid w:val="004B115F"/>
    <w:rsid w:val="004B17F4"/>
    <w:rsid w:val="004B1ABA"/>
    <w:rsid w:val="004B1C23"/>
    <w:rsid w:val="004B3F9F"/>
    <w:rsid w:val="004B48CD"/>
    <w:rsid w:val="004B52F6"/>
    <w:rsid w:val="004B54CC"/>
    <w:rsid w:val="004B5579"/>
    <w:rsid w:val="004B60A6"/>
    <w:rsid w:val="004B6AE0"/>
    <w:rsid w:val="004B6E69"/>
    <w:rsid w:val="004B73A0"/>
    <w:rsid w:val="004B74DA"/>
    <w:rsid w:val="004C0260"/>
    <w:rsid w:val="004C08B5"/>
    <w:rsid w:val="004C1040"/>
    <w:rsid w:val="004C1732"/>
    <w:rsid w:val="004C19DD"/>
    <w:rsid w:val="004C2853"/>
    <w:rsid w:val="004C3A4B"/>
    <w:rsid w:val="004C455D"/>
    <w:rsid w:val="004C5226"/>
    <w:rsid w:val="004C5C64"/>
    <w:rsid w:val="004C63EE"/>
    <w:rsid w:val="004C6BD2"/>
    <w:rsid w:val="004C787F"/>
    <w:rsid w:val="004D0230"/>
    <w:rsid w:val="004D0D11"/>
    <w:rsid w:val="004D1648"/>
    <w:rsid w:val="004D2984"/>
    <w:rsid w:val="004D3114"/>
    <w:rsid w:val="004D5D91"/>
    <w:rsid w:val="004D6671"/>
    <w:rsid w:val="004D6B06"/>
    <w:rsid w:val="004D6F67"/>
    <w:rsid w:val="004D73F6"/>
    <w:rsid w:val="004D7422"/>
    <w:rsid w:val="004D7C7B"/>
    <w:rsid w:val="004E027F"/>
    <w:rsid w:val="004E0667"/>
    <w:rsid w:val="004E272C"/>
    <w:rsid w:val="004E272D"/>
    <w:rsid w:val="004E2F48"/>
    <w:rsid w:val="004E36E9"/>
    <w:rsid w:val="004E3F3A"/>
    <w:rsid w:val="004E406A"/>
    <w:rsid w:val="004E41B7"/>
    <w:rsid w:val="004E533C"/>
    <w:rsid w:val="004E58E3"/>
    <w:rsid w:val="004E5FA0"/>
    <w:rsid w:val="004E67F0"/>
    <w:rsid w:val="004E69A7"/>
    <w:rsid w:val="004E6EE2"/>
    <w:rsid w:val="004E7E49"/>
    <w:rsid w:val="004F059F"/>
    <w:rsid w:val="004F13DD"/>
    <w:rsid w:val="004F260E"/>
    <w:rsid w:val="004F29E2"/>
    <w:rsid w:val="004F3270"/>
    <w:rsid w:val="004F4885"/>
    <w:rsid w:val="004F574A"/>
    <w:rsid w:val="004F5C59"/>
    <w:rsid w:val="004F5F53"/>
    <w:rsid w:val="00500D47"/>
    <w:rsid w:val="00501CAD"/>
    <w:rsid w:val="005038C2"/>
    <w:rsid w:val="00504634"/>
    <w:rsid w:val="0050508B"/>
    <w:rsid w:val="005058F0"/>
    <w:rsid w:val="00505FF6"/>
    <w:rsid w:val="00507043"/>
    <w:rsid w:val="0050756A"/>
    <w:rsid w:val="0050779F"/>
    <w:rsid w:val="00510EE9"/>
    <w:rsid w:val="00512C7D"/>
    <w:rsid w:val="0051305E"/>
    <w:rsid w:val="0051386E"/>
    <w:rsid w:val="00513E60"/>
    <w:rsid w:val="00514498"/>
    <w:rsid w:val="005164CA"/>
    <w:rsid w:val="00516642"/>
    <w:rsid w:val="00517B1C"/>
    <w:rsid w:val="005200A4"/>
    <w:rsid w:val="00520154"/>
    <w:rsid w:val="005202DE"/>
    <w:rsid w:val="00520DDB"/>
    <w:rsid w:val="0052103B"/>
    <w:rsid w:val="0052115A"/>
    <w:rsid w:val="00521366"/>
    <w:rsid w:val="0052173C"/>
    <w:rsid w:val="00522509"/>
    <w:rsid w:val="00522ACA"/>
    <w:rsid w:val="00522E9D"/>
    <w:rsid w:val="005236DC"/>
    <w:rsid w:val="005237FE"/>
    <w:rsid w:val="00523F5B"/>
    <w:rsid w:val="00524468"/>
    <w:rsid w:val="00525997"/>
    <w:rsid w:val="0052784B"/>
    <w:rsid w:val="00530BDE"/>
    <w:rsid w:val="00532024"/>
    <w:rsid w:val="0053254A"/>
    <w:rsid w:val="0053259B"/>
    <w:rsid w:val="005328E4"/>
    <w:rsid w:val="00533096"/>
    <w:rsid w:val="00534001"/>
    <w:rsid w:val="00534B54"/>
    <w:rsid w:val="00535C08"/>
    <w:rsid w:val="00535C2D"/>
    <w:rsid w:val="00535FE2"/>
    <w:rsid w:val="0053761F"/>
    <w:rsid w:val="00540855"/>
    <w:rsid w:val="00540C8C"/>
    <w:rsid w:val="0054179D"/>
    <w:rsid w:val="005418E9"/>
    <w:rsid w:val="00541F4E"/>
    <w:rsid w:val="00542076"/>
    <w:rsid w:val="005422EA"/>
    <w:rsid w:val="005427FE"/>
    <w:rsid w:val="00542FFA"/>
    <w:rsid w:val="005434C9"/>
    <w:rsid w:val="00543FC7"/>
    <w:rsid w:val="0054499A"/>
    <w:rsid w:val="00544DDE"/>
    <w:rsid w:val="00545126"/>
    <w:rsid w:val="0054577A"/>
    <w:rsid w:val="0054720A"/>
    <w:rsid w:val="005473E6"/>
    <w:rsid w:val="0054787E"/>
    <w:rsid w:val="005508BD"/>
    <w:rsid w:val="00550BCE"/>
    <w:rsid w:val="00550D39"/>
    <w:rsid w:val="00551431"/>
    <w:rsid w:val="005537C8"/>
    <w:rsid w:val="00553859"/>
    <w:rsid w:val="00553922"/>
    <w:rsid w:val="0055446E"/>
    <w:rsid w:val="00554636"/>
    <w:rsid w:val="00554CD4"/>
    <w:rsid w:val="00556890"/>
    <w:rsid w:val="00557066"/>
    <w:rsid w:val="005603AC"/>
    <w:rsid w:val="00561D9E"/>
    <w:rsid w:val="005626BF"/>
    <w:rsid w:val="00562A4E"/>
    <w:rsid w:val="00562FBE"/>
    <w:rsid w:val="005636B1"/>
    <w:rsid w:val="00563DA6"/>
    <w:rsid w:val="005649B3"/>
    <w:rsid w:val="0056508C"/>
    <w:rsid w:val="00565DAD"/>
    <w:rsid w:val="00565F09"/>
    <w:rsid w:val="0056712D"/>
    <w:rsid w:val="00567E10"/>
    <w:rsid w:val="00567E94"/>
    <w:rsid w:val="00570A00"/>
    <w:rsid w:val="00572758"/>
    <w:rsid w:val="0057331F"/>
    <w:rsid w:val="005739F8"/>
    <w:rsid w:val="005746FA"/>
    <w:rsid w:val="0057569A"/>
    <w:rsid w:val="00575A6E"/>
    <w:rsid w:val="00575FAE"/>
    <w:rsid w:val="0057737B"/>
    <w:rsid w:val="00577841"/>
    <w:rsid w:val="00577EA9"/>
    <w:rsid w:val="00580484"/>
    <w:rsid w:val="005813B2"/>
    <w:rsid w:val="0058151D"/>
    <w:rsid w:val="00582126"/>
    <w:rsid w:val="00582EF6"/>
    <w:rsid w:val="005831F5"/>
    <w:rsid w:val="0058345F"/>
    <w:rsid w:val="00583602"/>
    <w:rsid w:val="00583862"/>
    <w:rsid w:val="0058518D"/>
    <w:rsid w:val="0058520F"/>
    <w:rsid w:val="0058530C"/>
    <w:rsid w:val="0058547B"/>
    <w:rsid w:val="005856FF"/>
    <w:rsid w:val="00585F39"/>
    <w:rsid w:val="00586E43"/>
    <w:rsid w:val="00587149"/>
    <w:rsid w:val="00587317"/>
    <w:rsid w:val="00587E66"/>
    <w:rsid w:val="005908D8"/>
    <w:rsid w:val="00590C8D"/>
    <w:rsid w:val="005931FE"/>
    <w:rsid w:val="00593844"/>
    <w:rsid w:val="00593E74"/>
    <w:rsid w:val="005941F1"/>
    <w:rsid w:val="0059430D"/>
    <w:rsid w:val="005943F7"/>
    <w:rsid w:val="00594DB3"/>
    <w:rsid w:val="005952A1"/>
    <w:rsid w:val="00595380"/>
    <w:rsid w:val="00595BD6"/>
    <w:rsid w:val="00596158"/>
    <w:rsid w:val="005A1A51"/>
    <w:rsid w:val="005A267F"/>
    <w:rsid w:val="005A2F85"/>
    <w:rsid w:val="005A309C"/>
    <w:rsid w:val="005A32D4"/>
    <w:rsid w:val="005A33AA"/>
    <w:rsid w:val="005A366B"/>
    <w:rsid w:val="005A3B4F"/>
    <w:rsid w:val="005A3EFA"/>
    <w:rsid w:val="005A3F12"/>
    <w:rsid w:val="005A3FDB"/>
    <w:rsid w:val="005A6178"/>
    <w:rsid w:val="005A63CA"/>
    <w:rsid w:val="005A6FC3"/>
    <w:rsid w:val="005A6FF1"/>
    <w:rsid w:val="005B042F"/>
    <w:rsid w:val="005B173E"/>
    <w:rsid w:val="005B190D"/>
    <w:rsid w:val="005B1AFA"/>
    <w:rsid w:val="005B1DD6"/>
    <w:rsid w:val="005B26BC"/>
    <w:rsid w:val="005B33BE"/>
    <w:rsid w:val="005B37C3"/>
    <w:rsid w:val="005B421E"/>
    <w:rsid w:val="005B4C5F"/>
    <w:rsid w:val="005B5233"/>
    <w:rsid w:val="005B5279"/>
    <w:rsid w:val="005B5D93"/>
    <w:rsid w:val="005B60C3"/>
    <w:rsid w:val="005B67D7"/>
    <w:rsid w:val="005B6E26"/>
    <w:rsid w:val="005B6E65"/>
    <w:rsid w:val="005C13C8"/>
    <w:rsid w:val="005C1837"/>
    <w:rsid w:val="005C32E8"/>
    <w:rsid w:val="005C491C"/>
    <w:rsid w:val="005C4BEF"/>
    <w:rsid w:val="005C4F4E"/>
    <w:rsid w:val="005C53B4"/>
    <w:rsid w:val="005C5A77"/>
    <w:rsid w:val="005C69C6"/>
    <w:rsid w:val="005C6E8E"/>
    <w:rsid w:val="005C725D"/>
    <w:rsid w:val="005D1092"/>
    <w:rsid w:val="005D1574"/>
    <w:rsid w:val="005D1D2E"/>
    <w:rsid w:val="005D2A85"/>
    <w:rsid w:val="005D448F"/>
    <w:rsid w:val="005D4713"/>
    <w:rsid w:val="005D4758"/>
    <w:rsid w:val="005D4919"/>
    <w:rsid w:val="005D5A55"/>
    <w:rsid w:val="005D5DFE"/>
    <w:rsid w:val="005D615D"/>
    <w:rsid w:val="005D6536"/>
    <w:rsid w:val="005D75BC"/>
    <w:rsid w:val="005E0825"/>
    <w:rsid w:val="005E0A50"/>
    <w:rsid w:val="005E0CFC"/>
    <w:rsid w:val="005E132D"/>
    <w:rsid w:val="005E144D"/>
    <w:rsid w:val="005E1BAE"/>
    <w:rsid w:val="005E1DF2"/>
    <w:rsid w:val="005E1E37"/>
    <w:rsid w:val="005E26D0"/>
    <w:rsid w:val="005E33C3"/>
    <w:rsid w:val="005E3733"/>
    <w:rsid w:val="005E3E5B"/>
    <w:rsid w:val="005E45A6"/>
    <w:rsid w:val="005E52D2"/>
    <w:rsid w:val="005E5A29"/>
    <w:rsid w:val="005E5D71"/>
    <w:rsid w:val="005F0A64"/>
    <w:rsid w:val="005F0B0A"/>
    <w:rsid w:val="005F198A"/>
    <w:rsid w:val="005F1E07"/>
    <w:rsid w:val="005F24DD"/>
    <w:rsid w:val="005F32FF"/>
    <w:rsid w:val="005F3E16"/>
    <w:rsid w:val="005F4B4E"/>
    <w:rsid w:val="005F682C"/>
    <w:rsid w:val="005F71AF"/>
    <w:rsid w:val="005F780E"/>
    <w:rsid w:val="005F7E43"/>
    <w:rsid w:val="005F7FD6"/>
    <w:rsid w:val="0060056D"/>
    <w:rsid w:val="00600B02"/>
    <w:rsid w:val="00600BD2"/>
    <w:rsid w:val="00601A84"/>
    <w:rsid w:val="006021AD"/>
    <w:rsid w:val="00602688"/>
    <w:rsid w:val="006029A7"/>
    <w:rsid w:val="006029F8"/>
    <w:rsid w:val="0060324B"/>
    <w:rsid w:val="00604030"/>
    <w:rsid w:val="0060417E"/>
    <w:rsid w:val="006047F0"/>
    <w:rsid w:val="00604E29"/>
    <w:rsid w:val="00604F81"/>
    <w:rsid w:val="006053DE"/>
    <w:rsid w:val="006057B8"/>
    <w:rsid w:val="00605BB9"/>
    <w:rsid w:val="006072DD"/>
    <w:rsid w:val="0060733E"/>
    <w:rsid w:val="00607E03"/>
    <w:rsid w:val="00607E44"/>
    <w:rsid w:val="00611300"/>
    <w:rsid w:val="00612906"/>
    <w:rsid w:val="00612EB8"/>
    <w:rsid w:val="0061354D"/>
    <w:rsid w:val="006160CF"/>
    <w:rsid w:val="00616430"/>
    <w:rsid w:val="00616776"/>
    <w:rsid w:val="00616BAE"/>
    <w:rsid w:val="0061703C"/>
    <w:rsid w:val="00617114"/>
    <w:rsid w:val="006171CB"/>
    <w:rsid w:val="006175B2"/>
    <w:rsid w:val="006201A0"/>
    <w:rsid w:val="00620626"/>
    <w:rsid w:val="006213DC"/>
    <w:rsid w:val="006229BE"/>
    <w:rsid w:val="006234F7"/>
    <w:rsid w:val="006242CB"/>
    <w:rsid w:val="006244AA"/>
    <w:rsid w:val="00624F59"/>
    <w:rsid w:val="006260D1"/>
    <w:rsid w:val="00626646"/>
    <w:rsid w:val="006300B5"/>
    <w:rsid w:val="00630563"/>
    <w:rsid w:val="00630ACF"/>
    <w:rsid w:val="00631323"/>
    <w:rsid w:val="00631935"/>
    <w:rsid w:val="00631A30"/>
    <w:rsid w:val="00631D60"/>
    <w:rsid w:val="006330A8"/>
    <w:rsid w:val="00633917"/>
    <w:rsid w:val="00633B6A"/>
    <w:rsid w:val="006346E1"/>
    <w:rsid w:val="00634A0E"/>
    <w:rsid w:val="00634BA2"/>
    <w:rsid w:val="00635081"/>
    <w:rsid w:val="006351E4"/>
    <w:rsid w:val="00635FC8"/>
    <w:rsid w:val="0063604A"/>
    <w:rsid w:val="0063719C"/>
    <w:rsid w:val="00637629"/>
    <w:rsid w:val="00637887"/>
    <w:rsid w:val="00637D05"/>
    <w:rsid w:val="006409F5"/>
    <w:rsid w:val="006424B4"/>
    <w:rsid w:val="006426F3"/>
    <w:rsid w:val="0064290D"/>
    <w:rsid w:val="006431EF"/>
    <w:rsid w:val="0064534B"/>
    <w:rsid w:val="00645861"/>
    <w:rsid w:val="00645C1D"/>
    <w:rsid w:val="00645CA1"/>
    <w:rsid w:val="00645CBF"/>
    <w:rsid w:val="00646B65"/>
    <w:rsid w:val="006477DF"/>
    <w:rsid w:val="00647B2E"/>
    <w:rsid w:val="00651630"/>
    <w:rsid w:val="0065166F"/>
    <w:rsid w:val="00652068"/>
    <w:rsid w:val="006527DB"/>
    <w:rsid w:val="006534A7"/>
    <w:rsid w:val="00653EE7"/>
    <w:rsid w:val="0065408F"/>
    <w:rsid w:val="00654C2B"/>
    <w:rsid w:val="00654F50"/>
    <w:rsid w:val="00655394"/>
    <w:rsid w:val="006557D6"/>
    <w:rsid w:val="006557FB"/>
    <w:rsid w:val="0065587F"/>
    <w:rsid w:val="00655D81"/>
    <w:rsid w:val="00655EB1"/>
    <w:rsid w:val="00656221"/>
    <w:rsid w:val="0065652A"/>
    <w:rsid w:val="006566E4"/>
    <w:rsid w:val="00657439"/>
    <w:rsid w:val="00657A55"/>
    <w:rsid w:val="006601A8"/>
    <w:rsid w:val="00660422"/>
    <w:rsid w:val="00660FAF"/>
    <w:rsid w:val="00661459"/>
    <w:rsid w:val="006619FE"/>
    <w:rsid w:val="00661C73"/>
    <w:rsid w:val="006633EB"/>
    <w:rsid w:val="00663842"/>
    <w:rsid w:val="006645FB"/>
    <w:rsid w:val="00664D1C"/>
    <w:rsid w:val="00665247"/>
    <w:rsid w:val="00667D83"/>
    <w:rsid w:val="0067032A"/>
    <w:rsid w:val="00673289"/>
    <w:rsid w:val="0067429B"/>
    <w:rsid w:val="006742E9"/>
    <w:rsid w:val="00674D1C"/>
    <w:rsid w:val="00676107"/>
    <w:rsid w:val="00676425"/>
    <w:rsid w:val="006808FD"/>
    <w:rsid w:val="006816EF"/>
    <w:rsid w:val="00682516"/>
    <w:rsid w:val="00682CF0"/>
    <w:rsid w:val="0068398B"/>
    <w:rsid w:val="00683F08"/>
    <w:rsid w:val="00683F78"/>
    <w:rsid w:val="00684B68"/>
    <w:rsid w:val="00684D56"/>
    <w:rsid w:val="00685744"/>
    <w:rsid w:val="00687663"/>
    <w:rsid w:val="0069119E"/>
    <w:rsid w:val="0069278E"/>
    <w:rsid w:val="0069297A"/>
    <w:rsid w:val="00693470"/>
    <w:rsid w:val="00693B83"/>
    <w:rsid w:val="00694207"/>
    <w:rsid w:val="00694751"/>
    <w:rsid w:val="00694A2C"/>
    <w:rsid w:val="00695B40"/>
    <w:rsid w:val="0069613B"/>
    <w:rsid w:val="00696892"/>
    <w:rsid w:val="00697290"/>
    <w:rsid w:val="006A0721"/>
    <w:rsid w:val="006A0DCD"/>
    <w:rsid w:val="006A21DE"/>
    <w:rsid w:val="006A2451"/>
    <w:rsid w:val="006A2557"/>
    <w:rsid w:val="006A3C19"/>
    <w:rsid w:val="006A3EEE"/>
    <w:rsid w:val="006A46FB"/>
    <w:rsid w:val="006A4907"/>
    <w:rsid w:val="006A54F8"/>
    <w:rsid w:val="006A5545"/>
    <w:rsid w:val="006A67C7"/>
    <w:rsid w:val="006A68CC"/>
    <w:rsid w:val="006A6966"/>
    <w:rsid w:val="006A6BCE"/>
    <w:rsid w:val="006A7070"/>
    <w:rsid w:val="006A750A"/>
    <w:rsid w:val="006B01B6"/>
    <w:rsid w:val="006B1784"/>
    <w:rsid w:val="006B2197"/>
    <w:rsid w:val="006B2627"/>
    <w:rsid w:val="006B2D79"/>
    <w:rsid w:val="006B48B1"/>
    <w:rsid w:val="006B5150"/>
    <w:rsid w:val="006B549A"/>
    <w:rsid w:val="006B70C4"/>
    <w:rsid w:val="006C116C"/>
    <w:rsid w:val="006C13F3"/>
    <w:rsid w:val="006C1565"/>
    <w:rsid w:val="006C2261"/>
    <w:rsid w:val="006C2975"/>
    <w:rsid w:val="006C36FC"/>
    <w:rsid w:val="006C38E3"/>
    <w:rsid w:val="006C42FC"/>
    <w:rsid w:val="006C4DB3"/>
    <w:rsid w:val="006C4F53"/>
    <w:rsid w:val="006C5A0F"/>
    <w:rsid w:val="006C6162"/>
    <w:rsid w:val="006C67A8"/>
    <w:rsid w:val="006C7156"/>
    <w:rsid w:val="006C76DB"/>
    <w:rsid w:val="006C7B4D"/>
    <w:rsid w:val="006D094E"/>
    <w:rsid w:val="006D0C58"/>
    <w:rsid w:val="006D1DCD"/>
    <w:rsid w:val="006D22A8"/>
    <w:rsid w:val="006D2CC9"/>
    <w:rsid w:val="006D2E90"/>
    <w:rsid w:val="006D2EE6"/>
    <w:rsid w:val="006D3961"/>
    <w:rsid w:val="006D3B04"/>
    <w:rsid w:val="006D4009"/>
    <w:rsid w:val="006D44FF"/>
    <w:rsid w:val="006D4740"/>
    <w:rsid w:val="006D508E"/>
    <w:rsid w:val="006D52EF"/>
    <w:rsid w:val="006D583A"/>
    <w:rsid w:val="006D5BBE"/>
    <w:rsid w:val="006D5F2E"/>
    <w:rsid w:val="006D6077"/>
    <w:rsid w:val="006D6882"/>
    <w:rsid w:val="006D6B5B"/>
    <w:rsid w:val="006D6EA1"/>
    <w:rsid w:val="006D7015"/>
    <w:rsid w:val="006D7B70"/>
    <w:rsid w:val="006D7FFC"/>
    <w:rsid w:val="006E15FE"/>
    <w:rsid w:val="006E1D01"/>
    <w:rsid w:val="006E213F"/>
    <w:rsid w:val="006E2518"/>
    <w:rsid w:val="006E3327"/>
    <w:rsid w:val="006E3E6E"/>
    <w:rsid w:val="006E4F5B"/>
    <w:rsid w:val="006E50DF"/>
    <w:rsid w:val="006E56EA"/>
    <w:rsid w:val="006E5A84"/>
    <w:rsid w:val="006E6BB9"/>
    <w:rsid w:val="006E7482"/>
    <w:rsid w:val="006E7C3B"/>
    <w:rsid w:val="006F109D"/>
    <w:rsid w:val="006F11BE"/>
    <w:rsid w:val="006F23CB"/>
    <w:rsid w:val="006F2528"/>
    <w:rsid w:val="006F31DD"/>
    <w:rsid w:val="006F3595"/>
    <w:rsid w:val="006F4578"/>
    <w:rsid w:val="006F4AF5"/>
    <w:rsid w:val="006F4C8B"/>
    <w:rsid w:val="006F57D4"/>
    <w:rsid w:val="006F60F3"/>
    <w:rsid w:val="006F6340"/>
    <w:rsid w:val="006F6BA8"/>
    <w:rsid w:val="006F704C"/>
    <w:rsid w:val="006F7937"/>
    <w:rsid w:val="006F796F"/>
    <w:rsid w:val="006F7C51"/>
    <w:rsid w:val="0070080B"/>
    <w:rsid w:val="00701CF7"/>
    <w:rsid w:val="00702741"/>
    <w:rsid w:val="00702A3E"/>
    <w:rsid w:val="007035BD"/>
    <w:rsid w:val="007048AC"/>
    <w:rsid w:val="00704AAD"/>
    <w:rsid w:val="0070567B"/>
    <w:rsid w:val="00707AE3"/>
    <w:rsid w:val="00707F06"/>
    <w:rsid w:val="00711B3C"/>
    <w:rsid w:val="00711D8E"/>
    <w:rsid w:val="0071210E"/>
    <w:rsid w:val="00713B17"/>
    <w:rsid w:val="00714361"/>
    <w:rsid w:val="00714BC2"/>
    <w:rsid w:val="00714EC2"/>
    <w:rsid w:val="00715ADC"/>
    <w:rsid w:val="007169DE"/>
    <w:rsid w:val="00716D65"/>
    <w:rsid w:val="007174AB"/>
    <w:rsid w:val="00717AFC"/>
    <w:rsid w:val="00717DA3"/>
    <w:rsid w:val="00720A41"/>
    <w:rsid w:val="00720C68"/>
    <w:rsid w:val="00720EE8"/>
    <w:rsid w:val="0072267B"/>
    <w:rsid w:val="00722E40"/>
    <w:rsid w:val="0072318B"/>
    <w:rsid w:val="00723308"/>
    <w:rsid w:val="00724479"/>
    <w:rsid w:val="00724CA6"/>
    <w:rsid w:val="00725E4C"/>
    <w:rsid w:val="00726155"/>
    <w:rsid w:val="007265AA"/>
    <w:rsid w:val="00727A31"/>
    <w:rsid w:val="00730AB8"/>
    <w:rsid w:val="007318FA"/>
    <w:rsid w:val="0073193A"/>
    <w:rsid w:val="00731EC6"/>
    <w:rsid w:val="00732EFA"/>
    <w:rsid w:val="00733C33"/>
    <w:rsid w:val="00733E28"/>
    <w:rsid w:val="007343DC"/>
    <w:rsid w:val="00734BE3"/>
    <w:rsid w:val="00734C21"/>
    <w:rsid w:val="00734E02"/>
    <w:rsid w:val="00735D74"/>
    <w:rsid w:val="00735F42"/>
    <w:rsid w:val="00736699"/>
    <w:rsid w:val="0073700F"/>
    <w:rsid w:val="00737DDC"/>
    <w:rsid w:val="0074053C"/>
    <w:rsid w:val="00740699"/>
    <w:rsid w:val="00740F8F"/>
    <w:rsid w:val="00741234"/>
    <w:rsid w:val="0074197E"/>
    <w:rsid w:val="0074245B"/>
    <w:rsid w:val="0074271F"/>
    <w:rsid w:val="00742F3A"/>
    <w:rsid w:val="00743718"/>
    <w:rsid w:val="00743D92"/>
    <w:rsid w:val="00744498"/>
    <w:rsid w:val="0074453C"/>
    <w:rsid w:val="00745066"/>
    <w:rsid w:val="00745C85"/>
    <w:rsid w:val="00745D4C"/>
    <w:rsid w:val="007468FE"/>
    <w:rsid w:val="00747561"/>
    <w:rsid w:val="00747C46"/>
    <w:rsid w:val="007519D0"/>
    <w:rsid w:val="007522D6"/>
    <w:rsid w:val="00752796"/>
    <w:rsid w:val="00752D58"/>
    <w:rsid w:val="00753204"/>
    <w:rsid w:val="00753432"/>
    <w:rsid w:val="00754DFC"/>
    <w:rsid w:val="00755DA5"/>
    <w:rsid w:val="007565C6"/>
    <w:rsid w:val="00756D3E"/>
    <w:rsid w:val="0075795B"/>
    <w:rsid w:val="007600DC"/>
    <w:rsid w:val="00760761"/>
    <w:rsid w:val="007612EA"/>
    <w:rsid w:val="00761962"/>
    <w:rsid w:val="00761B42"/>
    <w:rsid w:val="007625C0"/>
    <w:rsid w:val="00762695"/>
    <w:rsid w:val="007629E6"/>
    <w:rsid w:val="00762A1F"/>
    <w:rsid w:val="007632E6"/>
    <w:rsid w:val="00763405"/>
    <w:rsid w:val="00763AFC"/>
    <w:rsid w:val="00763B4E"/>
    <w:rsid w:val="007661C9"/>
    <w:rsid w:val="00766566"/>
    <w:rsid w:val="007668E6"/>
    <w:rsid w:val="00767A11"/>
    <w:rsid w:val="00767BF3"/>
    <w:rsid w:val="007710C0"/>
    <w:rsid w:val="00772E01"/>
    <w:rsid w:val="0077327E"/>
    <w:rsid w:val="00774D1A"/>
    <w:rsid w:val="007754FD"/>
    <w:rsid w:val="00780D60"/>
    <w:rsid w:val="007812BE"/>
    <w:rsid w:val="00781ADC"/>
    <w:rsid w:val="0078271A"/>
    <w:rsid w:val="00782A55"/>
    <w:rsid w:val="00783879"/>
    <w:rsid w:val="00783F98"/>
    <w:rsid w:val="00784307"/>
    <w:rsid w:val="00785724"/>
    <w:rsid w:val="00785E28"/>
    <w:rsid w:val="00786351"/>
    <w:rsid w:val="007865FB"/>
    <w:rsid w:val="007866E6"/>
    <w:rsid w:val="007870AD"/>
    <w:rsid w:val="007871C4"/>
    <w:rsid w:val="00790362"/>
    <w:rsid w:val="0079107A"/>
    <w:rsid w:val="00791096"/>
    <w:rsid w:val="00792350"/>
    <w:rsid w:val="00793B13"/>
    <w:rsid w:val="00793C8D"/>
    <w:rsid w:val="00794DAF"/>
    <w:rsid w:val="00795F6C"/>
    <w:rsid w:val="0079629E"/>
    <w:rsid w:val="00796D4F"/>
    <w:rsid w:val="0079723C"/>
    <w:rsid w:val="007A012F"/>
    <w:rsid w:val="007A13FD"/>
    <w:rsid w:val="007A14A9"/>
    <w:rsid w:val="007A2D2D"/>
    <w:rsid w:val="007A3005"/>
    <w:rsid w:val="007A4B16"/>
    <w:rsid w:val="007A4B34"/>
    <w:rsid w:val="007A4DF7"/>
    <w:rsid w:val="007A557C"/>
    <w:rsid w:val="007A56ED"/>
    <w:rsid w:val="007A5EC4"/>
    <w:rsid w:val="007A692E"/>
    <w:rsid w:val="007A76C2"/>
    <w:rsid w:val="007A7EEC"/>
    <w:rsid w:val="007B0073"/>
    <w:rsid w:val="007B089D"/>
    <w:rsid w:val="007B1181"/>
    <w:rsid w:val="007B1409"/>
    <w:rsid w:val="007B28FC"/>
    <w:rsid w:val="007B46DD"/>
    <w:rsid w:val="007B5135"/>
    <w:rsid w:val="007B52A6"/>
    <w:rsid w:val="007B530F"/>
    <w:rsid w:val="007B56CB"/>
    <w:rsid w:val="007B6108"/>
    <w:rsid w:val="007B6353"/>
    <w:rsid w:val="007B63A0"/>
    <w:rsid w:val="007B6891"/>
    <w:rsid w:val="007B6A93"/>
    <w:rsid w:val="007B7569"/>
    <w:rsid w:val="007B7FA3"/>
    <w:rsid w:val="007C01AD"/>
    <w:rsid w:val="007C0B26"/>
    <w:rsid w:val="007C0F35"/>
    <w:rsid w:val="007C147F"/>
    <w:rsid w:val="007C1CEF"/>
    <w:rsid w:val="007C29E0"/>
    <w:rsid w:val="007C411C"/>
    <w:rsid w:val="007C4D35"/>
    <w:rsid w:val="007C4D47"/>
    <w:rsid w:val="007C4D97"/>
    <w:rsid w:val="007C5D3A"/>
    <w:rsid w:val="007C6570"/>
    <w:rsid w:val="007C75CE"/>
    <w:rsid w:val="007C7ECA"/>
    <w:rsid w:val="007D0D29"/>
    <w:rsid w:val="007D10D2"/>
    <w:rsid w:val="007D1218"/>
    <w:rsid w:val="007D1EAD"/>
    <w:rsid w:val="007D2296"/>
    <w:rsid w:val="007D23C5"/>
    <w:rsid w:val="007D322F"/>
    <w:rsid w:val="007D38F0"/>
    <w:rsid w:val="007D59BB"/>
    <w:rsid w:val="007D5D19"/>
    <w:rsid w:val="007D6371"/>
    <w:rsid w:val="007D70C3"/>
    <w:rsid w:val="007D7348"/>
    <w:rsid w:val="007D798E"/>
    <w:rsid w:val="007E152D"/>
    <w:rsid w:val="007E1AEA"/>
    <w:rsid w:val="007E20C4"/>
    <w:rsid w:val="007E2182"/>
    <w:rsid w:val="007E26CD"/>
    <w:rsid w:val="007E3F8B"/>
    <w:rsid w:val="007E4029"/>
    <w:rsid w:val="007E4B6D"/>
    <w:rsid w:val="007E5B16"/>
    <w:rsid w:val="007E613C"/>
    <w:rsid w:val="007E627D"/>
    <w:rsid w:val="007E6490"/>
    <w:rsid w:val="007E68B3"/>
    <w:rsid w:val="007E6DBC"/>
    <w:rsid w:val="007E6E2F"/>
    <w:rsid w:val="007E7229"/>
    <w:rsid w:val="007E72DF"/>
    <w:rsid w:val="007F08FA"/>
    <w:rsid w:val="007F0C12"/>
    <w:rsid w:val="007F0D41"/>
    <w:rsid w:val="007F12BB"/>
    <w:rsid w:val="007F1DA6"/>
    <w:rsid w:val="007F1DC8"/>
    <w:rsid w:val="007F1E8A"/>
    <w:rsid w:val="007F2AC4"/>
    <w:rsid w:val="007F2B3A"/>
    <w:rsid w:val="007F2BE0"/>
    <w:rsid w:val="007F2ECD"/>
    <w:rsid w:val="007F2F59"/>
    <w:rsid w:val="007F3349"/>
    <w:rsid w:val="007F4464"/>
    <w:rsid w:val="007F5686"/>
    <w:rsid w:val="007F573D"/>
    <w:rsid w:val="007F5ECF"/>
    <w:rsid w:val="007F6355"/>
    <w:rsid w:val="007F6608"/>
    <w:rsid w:val="007F6AF4"/>
    <w:rsid w:val="007F779F"/>
    <w:rsid w:val="007F7A0C"/>
    <w:rsid w:val="007F7C0C"/>
    <w:rsid w:val="00800B0C"/>
    <w:rsid w:val="00800C43"/>
    <w:rsid w:val="00800E75"/>
    <w:rsid w:val="00800F1D"/>
    <w:rsid w:val="00801122"/>
    <w:rsid w:val="00801568"/>
    <w:rsid w:val="008015C9"/>
    <w:rsid w:val="00801629"/>
    <w:rsid w:val="00802499"/>
    <w:rsid w:val="00803EB9"/>
    <w:rsid w:val="00804326"/>
    <w:rsid w:val="00804491"/>
    <w:rsid w:val="00804B4D"/>
    <w:rsid w:val="008065D6"/>
    <w:rsid w:val="008071BA"/>
    <w:rsid w:val="00810EA5"/>
    <w:rsid w:val="008117CB"/>
    <w:rsid w:val="00811898"/>
    <w:rsid w:val="00811921"/>
    <w:rsid w:val="0081249C"/>
    <w:rsid w:val="00812872"/>
    <w:rsid w:val="00812F30"/>
    <w:rsid w:val="008140FB"/>
    <w:rsid w:val="008146B7"/>
    <w:rsid w:val="0081545D"/>
    <w:rsid w:val="00816613"/>
    <w:rsid w:val="00820218"/>
    <w:rsid w:val="00820F21"/>
    <w:rsid w:val="008211BD"/>
    <w:rsid w:val="00821334"/>
    <w:rsid w:val="00821687"/>
    <w:rsid w:val="0082185D"/>
    <w:rsid w:val="00821CAA"/>
    <w:rsid w:val="008224D1"/>
    <w:rsid w:val="008225E3"/>
    <w:rsid w:val="00822ECE"/>
    <w:rsid w:val="00824631"/>
    <w:rsid w:val="00824A8E"/>
    <w:rsid w:val="00825380"/>
    <w:rsid w:val="0082687F"/>
    <w:rsid w:val="00830A0D"/>
    <w:rsid w:val="00830D97"/>
    <w:rsid w:val="00831F20"/>
    <w:rsid w:val="008322C4"/>
    <w:rsid w:val="008328BC"/>
    <w:rsid w:val="00832C84"/>
    <w:rsid w:val="008337D1"/>
    <w:rsid w:val="0083398D"/>
    <w:rsid w:val="008346A9"/>
    <w:rsid w:val="00835847"/>
    <w:rsid w:val="0083742F"/>
    <w:rsid w:val="0083756B"/>
    <w:rsid w:val="0083779A"/>
    <w:rsid w:val="00837E7F"/>
    <w:rsid w:val="008402FE"/>
    <w:rsid w:val="0084060D"/>
    <w:rsid w:val="00840FE2"/>
    <w:rsid w:val="008414B7"/>
    <w:rsid w:val="008415C3"/>
    <w:rsid w:val="008415CE"/>
    <w:rsid w:val="00841A8A"/>
    <w:rsid w:val="00841DB5"/>
    <w:rsid w:val="00841EDB"/>
    <w:rsid w:val="00841FBC"/>
    <w:rsid w:val="008423D2"/>
    <w:rsid w:val="00842596"/>
    <w:rsid w:val="00842C2B"/>
    <w:rsid w:val="00843619"/>
    <w:rsid w:val="00846740"/>
    <w:rsid w:val="00847543"/>
    <w:rsid w:val="0085128C"/>
    <w:rsid w:val="00851463"/>
    <w:rsid w:val="00851492"/>
    <w:rsid w:val="008516F1"/>
    <w:rsid w:val="0085368C"/>
    <w:rsid w:val="00854442"/>
    <w:rsid w:val="00854A2C"/>
    <w:rsid w:val="00854B49"/>
    <w:rsid w:val="00854CFD"/>
    <w:rsid w:val="00855EC3"/>
    <w:rsid w:val="008564D1"/>
    <w:rsid w:val="00856BF2"/>
    <w:rsid w:val="0086102D"/>
    <w:rsid w:val="0086118D"/>
    <w:rsid w:val="0086131B"/>
    <w:rsid w:val="00861337"/>
    <w:rsid w:val="00861DF9"/>
    <w:rsid w:val="00862626"/>
    <w:rsid w:val="0086464C"/>
    <w:rsid w:val="0086487F"/>
    <w:rsid w:val="008648BD"/>
    <w:rsid w:val="00864919"/>
    <w:rsid w:val="00864E1F"/>
    <w:rsid w:val="00864EA5"/>
    <w:rsid w:val="0086598F"/>
    <w:rsid w:val="00865C28"/>
    <w:rsid w:val="0086666C"/>
    <w:rsid w:val="00867199"/>
    <w:rsid w:val="00867C4A"/>
    <w:rsid w:val="008706B7"/>
    <w:rsid w:val="00870BE2"/>
    <w:rsid w:val="00871289"/>
    <w:rsid w:val="0087253F"/>
    <w:rsid w:val="00872EBE"/>
    <w:rsid w:val="008730BE"/>
    <w:rsid w:val="00873732"/>
    <w:rsid w:val="0087504B"/>
    <w:rsid w:val="0087650C"/>
    <w:rsid w:val="0087768A"/>
    <w:rsid w:val="00880A5D"/>
    <w:rsid w:val="00880AD4"/>
    <w:rsid w:val="00880FFD"/>
    <w:rsid w:val="00881A45"/>
    <w:rsid w:val="0088206C"/>
    <w:rsid w:val="0088274F"/>
    <w:rsid w:val="00882BDB"/>
    <w:rsid w:val="00882DDA"/>
    <w:rsid w:val="00883154"/>
    <w:rsid w:val="00883E2C"/>
    <w:rsid w:val="0088494A"/>
    <w:rsid w:val="00884B41"/>
    <w:rsid w:val="008852C4"/>
    <w:rsid w:val="00885474"/>
    <w:rsid w:val="0088652A"/>
    <w:rsid w:val="00886EB8"/>
    <w:rsid w:val="00887205"/>
    <w:rsid w:val="008907DB"/>
    <w:rsid w:val="008907ED"/>
    <w:rsid w:val="00890993"/>
    <w:rsid w:val="00890DC3"/>
    <w:rsid w:val="00890F55"/>
    <w:rsid w:val="0089241A"/>
    <w:rsid w:val="008932E7"/>
    <w:rsid w:val="00893425"/>
    <w:rsid w:val="00893647"/>
    <w:rsid w:val="00893953"/>
    <w:rsid w:val="0089395A"/>
    <w:rsid w:val="00893A18"/>
    <w:rsid w:val="00893DCB"/>
    <w:rsid w:val="008943FB"/>
    <w:rsid w:val="008945B6"/>
    <w:rsid w:val="008949F0"/>
    <w:rsid w:val="00894B99"/>
    <w:rsid w:val="00894DEC"/>
    <w:rsid w:val="008954D2"/>
    <w:rsid w:val="00895B65"/>
    <w:rsid w:val="008960EF"/>
    <w:rsid w:val="00896481"/>
    <w:rsid w:val="008966C9"/>
    <w:rsid w:val="00896B39"/>
    <w:rsid w:val="00897DC2"/>
    <w:rsid w:val="008A114C"/>
    <w:rsid w:val="008A1155"/>
    <w:rsid w:val="008A1235"/>
    <w:rsid w:val="008A1902"/>
    <w:rsid w:val="008A1CEB"/>
    <w:rsid w:val="008A291D"/>
    <w:rsid w:val="008A3F0B"/>
    <w:rsid w:val="008A477E"/>
    <w:rsid w:val="008A6BD3"/>
    <w:rsid w:val="008A6C5B"/>
    <w:rsid w:val="008A721C"/>
    <w:rsid w:val="008A77F0"/>
    <w:rsid w:val="008B06A1"/>
    <w:rsid w:val="008B1751"/>
    <w:rsid w:val="008B18CB"/>
    <w:rsid w:val="008B2944"/>
    <w:rsid w:val="008B2AB6"/>
    <w:rsid w:val="008B3D6B"/>
    <w:rsid w:val="008B4265"/>
    <w:rsid w:val="008B452F"/>
    <w:rsid w:val="008B4848"/>
    <w:rsid w:val="008B4A83"/>
    <w:rsid w:val="008B4D5A"/>
    <w:rsid w:val="008B5B74"/>
    <w:rsid w:val="008B5DB6"/>
    <w:rsid w:val="008B5E74"/>
    <w:rsid w:val="008B6437"/>
    <w:rsid w:val="008B64E8"/>
    <w:rsid w:val="008B6711"/>
    <w:rsid w:val="008B6CF2"/>
    <w:rsid w:val="008B6EC0"/>
    <w:rsid w:val="008B77AC"/>
    <w:rsid w:val="008C06D4"/>
    <w:rsid w:val="008C34BE"/>
    <w:rsid w:val="008C36D7"/>
    <w:rsid w:val="008C617A"/>
    <w:rsid w:val="008C6D27"/>
    <w:rsid w:val="008C7536"/>
    <w:rsid w:val="008C7A5C"/>
    <w:rsid w:val="008C7D19"/>
    <w:rsid w:val="008C7ED6"/>
    <w:rsid w:val="008D046D"/>
    <w:rsid w:val="008D0CB7"/>
    <w:rsid w:val="008D1C27"/>
    <w:rsid w:val="008D36FE"/>
    <w:rsid w:val="008D3782"/>
    <w:rsid w:val="008D3CA9"/>
    <w:rsid w:val="008D43DD"/>
    <w:rsid w:val="008D4479"/>
    <w:rsid w:val="008D4F28"/>
    <w:rsid w:val="008D5F8D"/>
    <w:rsid w:val="008D5FFB"/>
    <w:rsid w:val="008D6D89"/>
    <w:rsid w:val="008D7B52"/>
    <w:rsid w:val="008D7E13"/>
    <w:rsid w:val="008E09CD"/>
    <w:rsid w:val="008E286F"/>
    <w:rsid w:val="008E2ED8"/>
    <w:rsid w:val="008E2FE7"/>
    <w:rsid w:val="008E4EFB"/>
    <w:rsid w:val="008E53DE"/>
    <w:rsid w:val="008E59BE"/>
    <w:rsid w:val="008E5C2D"/>
    <w:rsid w:val="008E6974"/>
    <w:rsid w:val="008E7FE1"/>
    <w:rsid w:val="008F0E59"/>
    <w:rsid w:val="008F1384"/>
    <w:rsid w:val="008F2BA2"/>
    <w:rsid w:val="008F35FA"/>
    <w:rsid w:val="008F3993"/>
    <w:rsid w:val="008F3A4B"/>
    <w:rsid w:val="008F3C19"/>
    <w:rsid w:val="008F40BE"/>
    <w:rsid w:val="008F6613"/>
    <w:rsid w:val="008F70D1"/>
    <w:rsid w:val="008F7C0C"/>
    <w:rsid w:val="009007B4"/>
    <w:rsid w:val="00900C59"/>
    <w:rsid w:val="00900FEF"/>
    <w:rsid w:val="009010C0"/>
    <w:rsid w:val="00901944"/>
    <w:rsid w:val="009022F0"/>
    <w:rsid w:val="009023B7"/>
    <w:rsid w:val="009024C5"/>
    <w:rsid w:val="00902E4F"/>
    <w:rsid w:val="009032BB"/>
    <w:rsid w:val="00903563"/>
    <w:rsid w:val="00903565"/>
    <w:rsid w:val="00903CB5"/>
    <w:rsid w:val="00903D6F"/>
    <w:rsid w:val="0090516D"/>
    <w:rsid w:val="009054F0"/>
    <w:rsid w:val="0090575F"/>
    <w:rsid w:val="00906464"/>
    <w:rsid w:val="00907575"/>
    <w:rsid w:val="0090772B"/>
    <w:rsid w:val="00910C69"/>
    <w:rsid w:val="00910FB4"/>
    <w:rsid w:val="00910FE6"/>
    <w:rsid w:val="0091369B"/>
    <w:rsid w:val="00914B5D"/>
    <w:rsid w:val="00914FC2"/>
    <w:rsid w:val="00915E83"/>
    <w:rsid w:val="0091716B"/>
    <w:rsid w:val="009171EE"/>
    <w:rsid w:val="009207C0"/>
    <w:rsid w:val="00921BA9"/>
    <w:rsid w:val="00922D1F"/>
    <w:rsid w:val="00923355"/>
    <w:rsid w:val="009235B0"/>
    <w:rsid w:val="00924D7B"/>
    <w:rsid w:val="00924E7D"/>
    <w:rsid w:val="00925B5C"/>
    <w:rsid w:val="00927653"/>
    <w:rsid w:val="00927D1A"/>
    <w:rsid w:val="00927DEE"/>
    <w:rsid w:val="009301B7"/>
    <w:rsid w:val="00931023"/>
    <w:rsid w:val="009312FA"/>
    <w:rsid w:val="00932366"/>
    <w:rsid w:val="0093293C"/>
    <w:rsid w:val="00932A97"/>
    <w:rsid w:val="00932CF3"/>
    <w:rsid w:val="00932E80"/>
    <w:rsid w:val="00933BAA"/>
    <w:rsid w:val="00934713"/>
    <w:rsid w:val="00934806"/>
    <w:rsid w:val="009354D1"/>
    <w:rsid w:val="00935902"/>
    <w:rsid w:val="00935AC8"/>
    <w:rsid w:val="0093627D"/>
    <w:rsid w:val="009373AA"/>
    <w:rsid w:val="0093794C"/>
    <w:rsid w:val="00940D5B"/>
    <w:rsid w:val="00940D78"/>
    <w:rsid w:val="009416E8"/>
    <w:rsid w:val="00941712"/>
    <w:rsid w:val="00941C5D"/>
    <w:rsid w:val="00944564"/>
    <w:rsid w:val="00945002"/>
    <w:rsid w:val="0094555D"/>
    <w:rsid w:val="00945810"/>
    <w:rsid w:val="009459EE"/>
    <w:rsid w:val="00945DB7"/>
    <w:rsid w:val="00946131"/>
    <w:rsid w:val="00946403"/>
    <w:rsid w:val="009470D7"/>
    <w:rsid w:val="009474DE"/>
    <w:rsid w:val="00947BA2"/>
    <w:rsid w:val="00947C98"/>
    <w:rsid w:val="009506B6"/>
    <w:rsid w:val="0095135D"/>
    <w:rsid w:val="009519BE"/>
    <w:rsid w:val="00952120"/>
    <w:rsid w:val="009522D9"/>
    <w:rsid w:val="00952B74"/>
    <w:rsid w:val="00952CE5"/>
    <w:rsid w:val="00952DA2"/>
    <w:rsid w:val="00952DF1"/>
    <w:rsid w:val="009536C6"/>
    <w:rsid w:val="00953819"/>
    <w:rsid w:val="00954D1A"/>
    <w:rsid w:val="00956435"/>
    <w:rsid w:val="00957266"/>
    <w:rsid w:val="009573D4"/>
    <w:rsid w:val="00957E87"/>
    <w:rsid w:val="00960586"/>
    <w:rsid w:val="00960898"/>
    <w:rsid w:val="00960D04"/>
    <w:rsid w:val="00960FC0"/>
    <w:rsid w:val="00961A1E"/>
    <w:rsid w:val="00963075"/>
    <w:rsid w:val="00963416"/>
    <w:rsid w:val="00963530"/>
    <w:rsid w:val="00963EB7"/>
    <w:rsid w:val="00964197"/>
    <w:rsid w:val="009651E6"/>
    <w:rsid w:val="00965240"/>
    <w:rsid w:val="00965969"/>
    <w:rsid w:val="0096604C"/>
    <w:rsid w:val="00966BEC"/>
    <w:rsid w:val="00967121"/>
    <w:rsid w:val="0096745E"/>
    <w:rsid w:val="00967AF0"/>
    <w:rsid w:val="00967BDF"/>
    <w:rsid w:val="00970821"/>
    <w:rsid w:val="00970C75"/>
    <w:rsid w:val="0097224C"/>
    <w:rsid w:val="009723A5"/>
    <w:rsid w:val="00972428"/>
    <w:rsid w:val="00972675"/>
    <w:rsid w:val="0097284E"/>
    <w:rsid w:val="00972E0C"/>
    <w:rsid w:val="00973139"/>
    <w:rsid w:val="00973DE1"/>
    <w:rsid w:val="00973F48"/>
    <w:rsid w:val="00974171"/>
    <w:rsid w:val="00974284"/>
    <w:rsid w:val="00974A73"/>
    <w:rsid w:val="0097528F"/>
    <w:rsid w:val="00975899"/>
    <w:rsid w:val="00975BCA"/>
    <w:rsid w:val="00975F68"/>
    <w:rsid w:val="00977521"/>
    <w:rsid w:val="009778BD"/>
    <w:rsid w:val="009803B3"/>
    <w:rsid w:val="00980CA3"/>
    <w:rsid w:val="00981029"/>
    <w:rsid w:val="00981989"/>
    <w:rsid w:val="0098251B"/>
    <w:rsid w:val="00982546"/>
    <w:rsid w:val="00982EC0"/>
    <w:rsid w:val="00982EC9"/>
    <w:rsid w:val="00982FF9"/>
    <w:rsid w:val="00983D90"/>
    <w:rsid w:val="00983EDE"/>
    <w:rsid w:val="00984C5F"/>
    <w:rsid w:val="00985507"/>
    <w:rsid w:val="00986CAB"/>
    <w:rsid w:val="00987870"/>
    <w:rsid w:val="00987DD7"/>
    <w:rsid w:val="00990379"/>
    <w:rsid w:val="009906FF"/>
    <w:rsid w:val="00990A45"/>
    <w:rsid w:val="00990C61"/>
    <w:rsid w:val="00991B74"/>
    <w:rsid w:val="00992240"/>
    <w:rsid w:val="00992898"/>
    <w:rsid w:val="00992B78"/>
    <w:rsid w:val="00993063"/>
    <w:rsid w:val="00993AF8"/>
    <w:rsid w:val="00993E17"/>
    <w:rsid w:val="00994452"/>
    <w:rsid w:val="009950E8"/>
    <w:rsid w:val="00996C1C"/>
    <w:rsid w:val="00996D3F"/>
    <w:rsid w:val="00997496"/>
    <w:rsid w:val="00997DF8"/>
    <w:rsid w:val="009A0402"/>
    <w:rsid w:val="009A09EE"/>
    <w:rsid w:val="009A3255"/>
    <w:rsid w:val="009A325A"/>
    <w:rsid w:val="009A4679"/>
    <w:rsid w:val="009A5DFD"/>
    <w:rsid w:val="009A5E45"/>
    <w:rsid w:val="009A618C"/>
    <w:rsid w:val="009A6764"/>
    <w:rsid w:val="009A696F"/>
    <w:rsid w:val="009A761A"/>
    <w:rsid w:val="009A7961"/>
    <w:rsid w:val="009A7DCE"/>
    <w:rsid w:val="009B0763"/>
    <w:rsid w:val="009B07A7"/>
    <w:rsid w:val="009B12C4"/>
    <w:rsid w:val="009B186D"/>
    <w:rsid w:val="009B19B4"/>
    <w:rsid w:val="009B24D4"/>
    <w:rsid w:val="009B398E"/>
    <w:rsid w:val="009B3B93"/>
    <w:rsid w:val="009B3DB2"/>
    <w:rsid w:val="009B3F3B"/>
    <w:rsid w:val="009B4F97"/>
    <w:rsid w:val="009B5958"/>
    <w:rsid w:val="009B5A8D"/>
    <w:rsid w:val="009B5AA9"/>
    <w:rsid w:val="009B6679"/>
    <w:rsid w:val="009B7755"/>
    <w:rsid w:val="009B78A9"/>
    <w:rsid w:val="009B79B5"/>
    <w:rsid w:val="009C017F"/>
    <w:rsid w:val="009C04F8"/>
    <w:rsid w:val="009C0721"/>
    <w:rsid w:val="009C0B84"/>
    <w:rsid w:val="009C0C18"/>
    <w:rsid w:val="009C1744"/>
    <w:rsid w:val="009C1C9C"/>
    <w:rsid w:val="009C21DD"/>
    <w:rsid w:val="009C2454"/>
    <w:rsid w:val="009C25A7"/>
    <w:rsid w:val="009C2A2D"/>
    <w:rsid w:val="009C2A43"/>
    <w:rsid w:val="009C3856"/>
    <w:rsid w:val="009C41EC"/>
    <w:rsid w:val="009C48E7"/>
    <w:rsid w:val="009C504A"/>
    <w:rsid w:val="009C60CE"/>
    <w:rsid w:val="009C639A"/>
    <w:rsid w:val="009C63A4"/>
    <w:rsid w:val="009C7185"/>
    <w:rsid w:val="009C7B09"/>
    <w:rsid w:val="009C7ED2"/>
    <w:rsid w:val="009D0878"/>
    <w:rsid w:val="009D0988"/>
    <w:rsid w:val="009D0FF5"/>
    <w:rsid w:val="009D1506"/>
    <w:rsid w:val="009D1979"/>
    <w:rsid w:val="009D64B2"/>
    <w:rsid w:val="009D697F"/>
    <w:rsid w:val="009D79C5"/>
    <w:rsid w:val="009E0322"/>
    <w:rsid w:val="009E0F99"/>
    <w:rsid w:val="009E1619"/>
    <w:rsid w:val="009E1BFE"/>
    <w:rsid w:val="009E266E"/>
    <w:rsid w:val="009E2FF2"/>
    <w:rsid w:val="009E312B"/>
    <w:rsid w:val="009E4406"/>
    <w:rsid w:val="009E49C2"/>
    <w:rsid w:val="009E4D05"/>
    <w:rsid w:val="009E5AAE"/>
    <w:rsid w:val="009E60BA"/>
    <w:rsid w:val="009E64F4"/>
    <w:rsid w:val="009F0668"/>
    <w:rsid w:val="009F0973"/>
    <w:rsid w:val="009F0AA8"/>
    <w:rsid w:val="009F1130"/>
    <w:rsid w:val="009F13B2"/>
    <w:rsid w:val="009F22E5"/>
    <w:rsid w:val="009F29DE"/>
    <w:rsid w:val="009F2AAC"/>
    <w:rsid w:val="009F2FE5"/>
    <w:rsid w:val="009F3B41"/>
    <w:rsid w:val="009F4A01"/>
    <w:rsid w:val="009F5235"/>
    <w:rsid w:val="009F6673"/>
    <w:rsid w:val="009F6714"/>
    <w:rsid w:val="009F6AFF"/>
    <w:rsid w:val="009F6D19"/>
    <w:rsid w:val="009F738C"/>
    <w:rsid w:val="009F77A0"/>
    <w:rsid w:val="009F7A01"/>
    <w:rsid w:val="00A0048A"/>
    <w:rsid w:val="00A008B1"/>
    <w:rsid w:val="00A02144"/>
    <w:rsid w:val="00A0293F"/>
    <w:rsid w:val="00A02FE4"/>
    <w:rsid w:val="00A030BC"/>
    <w:rsid w:val="00A03391"/>
    <w:rsid w:val="00A035C6"/>
    <w:rsid w:val="00A035F6"/>
    <w:rsid w:val="00A052C3"/>
    <w:rsid w:val="00A064ED"/>
    <w:rsid w:val="00A06CB2"/>
    <w:rsid w:val="00A0771F"/>
    <w:rsid w:val="00A104D4"/>
    <w:rsid w:val="00A10FE0"/>
    <w:rsid w:val="00A111C2"/>
    <w:rsid w:val="00A115A0"/>
    <w:rsid w:val="00A11F69"/>
    <w:rsid w:val="00A12824"/>
    <w:rsid w:val="00A1436D"/>
    <w:rsid w:val="00A14720"/>
    <w:rsid w:val="00A14FB1"/>
    <w:rsid w:val="00A176DC"/>
    <w:rsid w:val="00A17C39"/>
    <w:rsid w:val="00A2055B"/>
    <w:rsid w:val="00A20B77"/>
    <w:rsid w:val="00A20C6C"/>
    <w:rsid w:val="00A20D73"/>
    <w:rsid w:val="00A210D0"/>
    <w:rsid w:val="00A21C43"/>
    <w:rsid w:val="00A221DD"/>
    <w:rsid w:val="00A22746"/>
    <w:rsid w:val="00A22A43"/>
    <w:rsid w:val="00A237DF"/>
    <w:rsid w:val="00A23966"/>
    <w:rsid w:val="00A23B29"/>
    <w:rsid w:val="00A23F6F"/>
    <w:rsid w:val="00A24686"/>
    <w:rsid w:val="00A246A4"/>
    <w:rsid w:val="00A2530E"/>
    <w:rsid w:val="00A25C2C"/>
    <w:rsid w:val="00A25C30"/>
    <w:rsid w:val="00A26253"/>
    <w:rsid w:val="00A26293"/>
    <w:rsid w:val="00A27153"/>
    <w:rsid w:val="00A272AE"/>
    <w:rsid w:val="00A30DB0"/>
    <w:rsid w:val="00A31247"/>
    <w:rsid w:val="00A3195C"/>
    <w:rsid w:val="00A31BC3"/>
    <w:rsid w:val="00A32D46"/>
    <w:rsid w:val="00A32E79"/>
    <w:rsid w:val="00A33D18"/>
    <w:rsid w:val="00A33D98"/>
    <w:rsid w:val="00A340F2"/>
    <w:rsid w:val="00A344EB"/>
    <w:rsid w:val="00A34D9B"/>
    <w:rsid w:val="00A357AE"/>
    <w:rsid w:val="00A35C4F"/>
    <w:rsid w:val="00A35F75"/>
    <w:rsid w:val="00A361A8"/>
    <w:rsid w:val="00A3638F"/>
    <w:rsid w:val="00A36740"/>
    <w:rsid w:val="00A379F8"/>
    <w:rsid w:val="00A37AD0"/>
    <w:rsid w:val="00A37CC9"/>
    <w:rsid w:val="00A40710"/>
    <w:rsid w:val="00A40FF4"/>
    <w:rsid w:val="00A42083"/>
    <w:rsid w:val="00A422FA"/>
    <w:rsid w:val="00A42969"/>
    <w:rsid w:val="00A4623C"/>
    <w:rsid w:val="00A476BA"/>
    <w:rsid w:val="00A47905"/>
    <w:rsid w:val="00A50511"/>
    <w:rsid w:val="00A50596"/>
    <w:rsid w:val="00A512A8"/>
    <w:rsid w:val="00A51708"/>
    <w:rsid w:val="00A51740"/>
    <w:rsid w:val="00A523DA"/>
    <w:rsid w:val="00A52756"/>
    <w:rsid w:val="00A54517"/>
    <w:rsid w:val="00A5455A"/>
    <w:rsid w:val="00A5502D"/>
    <w:rsid w:val="00A553EC"/>
    <w:rsid w:val="00A56E7B"/>
    <w:rsid w:val="00A56F75"/>
    <w:rsid w:val="00A60DC5"/>
    <w:rsid w:val="00A61AED"/>
    <w:rsid w:val="00A6295E"/>
    <w:rsid w:val="00A648BA"/>
    <w:rsid w:val="00A65862"/>
    <w:rsid w:val="00A65C3B"/>
    <w:rsid w:val="00A67019"/>
    <w:rsid w:val="00A6734E"/>
    <w:rsid w:val="00A71088"/>
    <w:rsid w:val="00A719E6"/>
    <w:rsid w:val="00A71BD0"/>
    <w:rsid w:val="00A71FBC"/>
    <w:rsid w:val="00A7275A"/>
    <w:rsid w:val="00A73A37"/>
    <w:rsid w:val="00A73EAC"/>
    <w:rsid w:val="00A73EF3"/>
    <w:rsid w:val="00A73F1A"/>
    <w:rsid w:val="00A74AC9"/>
    <w:rsid w:val="00A74C02"/>
    <w:rsid w:val="00A7516C"/>
    <w:rsid w:val="00A75204"/>
    <w:rsid w:val="00A75885"/>
    <w:rsid w:val="00A75F91"/>
    <w:rsid w:val="00A76341"/>
    <w:rsid w:val="00A76CA7"/>
    <w:rsid w:val="00A76FF2"/>
    <w:rsid w:val="00A77EE8"/>
    <w:rsid w:val="00A80B67"/>
    <w:rsid w:val="00A8101F"/>
    <w:rsid w:val="00A81061"/>
    <w:rsid w:val="00A835B2"/>
    <w:rsid w:val="00A83C5A"/>
    <w:rsid w:val="00A84177"/>
    <w:rsid w:val="00A8419E"/>
    <w:rsid w:val="00A84A00"/>
    <w:rsid w:val="00A86410"/>
    <w:rsid w:val="00A867BF"/>
    <w:rsid w:val="00A8697F"/>
    <w:rsid w:val="00A86C5C"/>
    <w:rsid w:val="00A87806"/>
    <w:rsid w:val="00A91A3B"/>
    <w:rsid w:val="00A91BAC"/>
    <w:rsid w:val="00A92A97"/>
    <w:rsid w:val="00A94184"/>
    <w:rsid w:val="00A9426D"/>
    <w:rsid w:val="00A957B4"/>
    <w:rsid w:val="00A958C3"/>
    <w:rsid w:val="00A95910"/>
    <w:rsid w:val="00A95A84"/>
    <w:rsid w:val="00A969F3"/>
    <w:rsid w:val="00A97D68"/>
    <w:rsid w:val="00AA066D"/>
    <w:rsid w:val="00AA09A2"/>
    <w:rsid w:val="00AA0C36"/>
    <w:rsid w:val="00AA119A"/>
    <w:rsid w:val="00AA1BB3"/>
    <w:rsid w:val="00AA2A9D"/>
    <w:rsid w:val="00AA36FC"/>
    <w:rsid w:val="00AA3C21"/>
    <w:rsid w:val="00AA40E8"/>
    <w:rsid w:val="00AA4C64"/>
    <w:rsid w:val="00AA6010"/>
    <w:rsid w:val="00AA6192"/>
    <w:rsid w:val="00AA627C"/>
    <w:rsid w:val="00AA740D"/>
    <w:rsid w:val="00AA7E1C"/>
    <w:rsid w:val="00AA7FF1"/>
    <w:rsid w:val="00AB04A8"/>
    <w:rsid w:val="00AB0AC7"/>
    <w:rsid w:val="00AB1124"/>
    <w:rsid w:val="00AB1190"/>
    <w:rsid w:val="00AB11C0"/>
    <w:rsid w:val="00AB131D"/>
    <w:rsid w:val="00AB25E1"/>
    <w:rsid w:val="00AB27B2"/>
    <w:rsid w:val="00AB2D71"/>
    <w:rsid w:val="00AB2F7D"/>
    <w:rsid w:val="00AB42F9"/>
    <w:rsid w:val="00AB4737"/>
    <w:rsid w:val="00AB48E5"/>
    <w:rsid w:val="00AB64D6"/>
    <w:rsid w:val="00AB650A"/>
    <w:rsid w:val="00AB6AE5"/>
    <w:rsid w:val="00AB6AF8"/>
    <w:rsid w:val="00AB6DE8"/>
    <w:rsid w:val="00AB6FBB"/>
    <w:rsid w:val="00AC0CEE"/>
    <w:rsid w:val="00AC21AA"/>
    <w:rsid w:val="00AC23AC"/>
    <w:rsid w:val="00AC2452"/>
    <w:rsid w:val="00AC3A04"/>
    <w:rsid w:val="00AC3A99"/>
    <w:rsid w:val="00AC3F35"/>
    <w:rsid w:val="00AC426F"/>
    <w:rsid w:val="00AC4729"/>
    <w:rsid w:val="00AC54BE"/>
    <w:rsid w:val="00AC5BC9"/>
    <w:rsid w:val="00AC5DC2"/>
    <w:rsid w:val="00AC620D"/>
    <w:rsid w:val="00AC622C"/>
    <w:rsid w:val="00AC7497"/>
    <w:rsid w:val="00AC7915"/>
    <w:rsid w:val="00AC7BFD"/>
    <w:rsid w:val="00AD00CC"/>
    <w:rsid w:val="00AD026D"/>
    <w:rsid w:val="00AD0477"/>
    <w:rsid w:val="00AD09B8"/>
    <w:rsid w:val="00AD0D25"/>
    <w:rsid w:val="00AD1CFC"/>
    <w:rsid w:val="00AD2309"/>
    <w:rsid w:val="00AD3AB4"/>
    <w:rsid w:val="00AD401A"/>
    <w:rsid w:val="00AD4030"/>
    <w:rsid w:val="00AD58FC"/>
    <w:rsid w:val="00AD5908"/>
    <w:rsid w:val="00AD5F0C"/>
    <w:rsid w:val="00AD622C"/>
    <w:rsid w:val="00AD6617"/>
    <w:rsid w:val="00AD6760"/>
    <w:rsid w:val="00AD6B46"/>
    <w:rsid w:val="00AD6CA1"/>
    <w:rsid w:val="00AD6D18"/>
    <w:rsid w:val="00AD6D58"/>
    <w:rsid w:val="00AD7249"/>
    <w:rsid w:val="00AD7326"/>
    <w:rsid w:val="00AD79D0"/>
    <w:rsid w:val="00AD7A47"/>
    <w:rsid w:val="00AD7F13"/>
    <w:rsid w:val="00AE2528"/>
    <w:rsid w:val="00AE2DB8"/>
    <w:rsid w:val="00AE30C9"/>
    <w:rsid w:val="00AE3AE1"/>
    <w:rsid w:val="00AE48E5"/>
    <w:rsid w:val="00AE4D13"/>
    <w:rsid w:val="00AE5ED4"/>
    <w:rsid w:val="00AE60E6"/>
    <w:rsid w:val="00AE6E19"/>
    <w:rsid w:val="00AE6F08"/>
    <w:rsid w:val="00AE7FDE"/>
    <w:rsid w:val="00AF052D"/>
    <w:rsid w:val="00AF10B9"/>
    <w:rsid w:val="00AF1370"/>
    <w:rsid w:val="00AF1D14"/>
    <w:rsid w:val="00AF20FB"/>
    <w:rsid w:val="00AF216E"/>
    <w:rsid w:val="00AF2742"/>
    <w:rsid w:val="00AF2C06"/>
    <w:rsid w:val="00AF3622"/>
    <w:rsid w:val="00AF419D"/>
    <w:rsid w:val="00AF4F96"/>
    <w:rsid w:val="00AF6321"/>
    <w:rsid w:val="00AF6730"/>
    <w:rsid w:val="00AF68C5"/>
    <w:rsid w:val="00AF7D29"/>
    <w:rsid w:val="00B00360"/>
    <w:rsid w:val="00B014F9"/>
    <w:rsid w:val="00B025C7"/>
    <w:rsid w:val="00B0299A"/>
    <w:rsid w:val="00B02ACF"/>
    <w:rsid w:val="00B03092"/>
    <w:rsid w:val="00B030FD"/>
    <w:rsid w:val="00B03130"/>
    <w:rsid w:val="00B035F0"/>
    <w:rsid w:val="00B061BE"/>
    <w:rsid w:val="00B06A5C"/>
    <w:rsid w:val="00B06CD5"/>
    <w:rsid w:val="00B074B6"/>
    <w:rsid w:val="00B11279"/>
    <w:rsid w:val="00B113B3"/>
    <w:rsid w:val="00B129AC"/>
    <w:rsid w:val="00B13492"/>
    <w:rsid w:val="00B1382E"/>
    <w:rsid w:val="00B13A4E"/>
    <w:rsid w:val="00B14217"/>
    <w:rsid w:val="00B15047"/>
    <w:rsid w:val="00B15EA6"/>
    <w:rsid w:val="00B1635A"/>
    <w:rsid w:val="00B1753F"/>
    <w:rsid w:val="00B203E3"/>
    <w:rsid w:val="00B21477"/>
    <w:rsid w:val="00B22C79"/>
    <w:rsid w:val="00B2319C"/>
    <w:rsid w:val="00B243A8"/>
    <w:rsid w:val="00B249E5"/>
    <w:rsid w:val="00B25DD7"/>
    <w:rsid w:val="00B27150"/>
    <w:rsid w:val="00B275B0"/>
    <w:rsid w:val="00B2760F"/>
    <w:rsid w:val="00B278BD"/>
    <w:rsid w:val="00B300D4"/>
    <w:rsid w:val="00B31B30"/>
    <w:rsid w:val="00B32157"/>
    <w:rsid w:val="00B32608"/>
    <w:rsid w:val="00B32E78"/>
    <w:rsid w:val="00B335E0"/>
    <w:rsid w:val="00B35732"/>
    <w:rsid w:val="00B375A1"/>
    <w:rsid w:val="00B37F03"/>
    <w:rsid w:val="00B4090C"/>
    <w:rsid w:val="00B41A9A"/>
    <w:rsid w:val="00B42B4F"/>
    <w:rsid w:val="00B42BFC"/>
    <w:rsid w:val="00B4372F"/>
    <w:rsid w:val="00B43910"/>
    <w:rsid w:val="00B4391D"/>
    <w:rsid w:val="00B43C2F"/>
    <w:rsid w:val="00B43D3E"/>
    <w:rsid w:val="00B4431D"/>
    <w:rsid w:val="00B444C5"/>
    <w:rsid w:val="00B44D84"/>
    <w:rsid w:val="00B44DB7"/>
    <w:rsid w:val="00B44EE9"/>
    <w:rsid w:val="00B47376"/>
    <w:rsid w:val="00B476DE"/>
    <w:rsid w:val="00B50244"/>
    <w:rsid w:val="00B50DB4"/>
    <w:rsid w:val="00B51E05"/>
    <w:rsid w:val="00B51F11"/>
    <w:rsid w:val="00B521E1"/>
    <w:rsid w:val="00B5339B"/>
    <w:rsid w:val="00B5352F"/>
    <w:rsid w:val="00B53865"/>
    <w:rsid w:val="00B558B4"/>
    <w:rsid w:val="00B55F1E"/>
    <w:rsid w:val="00B56238"/>
    <w:rsid w:val="00B56262"/>
    <w:rsid w:val="00B566AE"/>
    <w:rsid w:val="00B56AE7"/>
    <w:rsid w:val="00B5750A"/>
    <w:rsid w:val="00B5784B"/>
    <w:rsid w:val="00B6021D"/>
    <w:rsid w:val="00B60333"/>
    <w:rsid w:val="00B6090B"/>
    <w:rsid w:val="00B60C8F"/>
    <w:rsid w:val="00B610ED"/>
    <w:rsid w:val="00B61CD3"/>
    <w:rsid w:val="00B61D8A"/>
    <w:rsid w:val="00B61DC5"/>
    <w:rsid w:val="00B62644"/>
    <w:rsid w:val="00B62C47"/>
    <w:rsid w:val="00B6315C"/>
    <w:rsid w:val="00B632C3"/>
    <w:rsid w:val="00B637AE"/>
    <w:rsid w:val="00B63A45"/>
    <w:rsid w:val="00B6454F"/>
    <w:rsid w:val="00B649E5"/>
    <w:rsid w:val="00B65D84"/>
    <w:rsid w:val="00B65E7F"/>
    <w:rsid w:val="00B6614B"/>
    <w:rsid w:val="00B661AE"/>
    <w:rsid w:val="00B6643D"/>
    <w:rsid w:val="00B67FD1"/>
    <w:rsid w:val="00B70560"/>
    <w:rsid w:val="00B71DAB"/>
    <w:rsid w:val="00B73A5D"/>
    <w:rsid w:val="00B74044"/>
    <w:rsid w:val="00B74C57"/>
    <w:rsid w:val="00B75C8F"/>
    <w:rsid w:val="00B75EA8"/>
    <w:rsid w:val="00B76439"/>
    <w:rsid w:val="00B76A88"/>
    <w:rsid w:val="00B76DC0"/>
    <w:rsid w:val="00B7708E"/>
    <w:rsid w:val="00B81129"/>
    <w:rsid w:val="00B823F0"/>
    <w:rsid w:val="00B8298F"/>
    <w:rsid w:val="00B82D70"/>
    <w:rsid w:val="00B8310A"/>
    <w:rsid w:val="00B83FE9"/>
    <w:rsid w:val="00B8422E"/>
    <w:rsid w:val="00B845BD"/>
    <w:rsid w:val="00B85FE8"/>
    <w:rsid w:val="00B865FC"/>
    <w:rsid w:val="00B86F58"/>
    <w:rsid w:val="00B904F6"/>
    <w:rsid w:val="00B91070"/>
    <w:rsid w:val="00B910EC"/>
    <w:rsid w:val="00B9179C"/>
    <w:rsid w:val="00B9237C"/>
    <w:rsid w:val="00B9357B"/>
    <w:rsid w:val="00B9376A"/>
    <w:rsid w:val="00B939B9"/>
    <w:rsid w:val="00B93CAA"/>
    <w:rsid w:val="00B94492"/>
    <w:rsid w:val="00B949D4"/>
    <w:rsid w:val="00B9573E"/>
    <w:rsid w:val="00B95ABE"/>
    <w:rsid w:val="00B96EDA"/>
    <w:rsid w:val="00B97764"/>
    <w:rsid w:val="00B97B1B"/>
    <w:rsid w:val="00B97BC3"/>
    <w:rsid w:val="00BA0386"/>
    <w:rsid w:val="00BA0822"/>
    <w:rsid w:val="00BA21CA"/>
    <w:rsid w:val="00BA2320"/>
    <w:rsid w:val="00BA2879"/>
    <w:rsid w:val="00BA3B99"/>
    <w:rsid w:val="00BA413A"/>
    <w:rsid w:val="00BA4BA1"/>
    <w:rsid w:val="00BA5FD1"/>
    <w:rsid w:val="00BA609E"/>
    <w:rsid w:val="00BA69A8"/>
    <w:rsid w:val="00BA6D08"/>
    <w:rsid w:val="00BA6F41"/>
    <w:rsid w:val="00BA6F7E"/>
    <w:rsid w:val="00BA75BD"/>
    <w:rsid w:val="00BA7CF2"/>
    <w:rsid w:val="00BA7D76"/>
    <w:rsid w:val="00BB025B"/>
    <w:rsid w:val="00BB1FAA"/>
    <w:rsid w:val="00BB3EFA"/>
    <w:rsid w:val="00BB4155"/>
    <w:rsid w:val="00BB4F74"/>
    <w:rsid w:val="00BB657F"/>
    <w:rsid w:val="00BB65BA"/>
    <w:rsid w:val="00BB6F00"/>
    <w:rsid w:val="00BC0EB3"/>
    <w:rsid w:val="00BC1384"/>
    <w:rsid w:val="00BC1387"/>
    <w:rsid w:val="00BC4AD1"/>
    <w:rsid w:val="00BC4F0A"/>
    <w:rsid w:val="00BC53CD"/>
    <w:rsid w:val="00BC5604"/>
    <w:rsid w:val="00BC7BC5"/>
    <w:rsid w:val="00BC7E8E"/>
    <w:rsid w:val="00BD00F5"/>
    <w:rsid w:val="00BD0437"/>
    <w:rsid w:val="00BD0F2B"/>
    <w:rsid w:val="00BD14F0"/>
    <w:rsid w:val="00BD267F"/>
    <w:rsid w:val="00BD3399"/>
    <w:rsid w:val="00BD350E"/>
    <w:rsid w:val="00BD39F0"/>
    <w:rsid w:val="00BD3B67"/>
    <w:rsid w:val="00BD3FB8"/>
    <w:rsid w:val="00BD4576"/>
    <w:rsid w:val="00BD6B40"/>
    <w:rsid w:val="00BD70D0"/>
    <w:rsid w:val="00BD7450"/>
    <w:rsid w:val="00BD74D7"/>
    <w:rsid w:val="00BD7F4D"/>
    <w:rsid w:val="00BD7F7C"/>
    <w:rsid w:val="00BE0278"/>
    <w:rsid w:val="00BE05C9"/>
    <w:rsid w:val="00BE085B"/>
    <w:rsid w:val="00BE0D42"/>
    <w:rsid w:val="00BE10C1"/>
    <w:rsid w:val="00BE1122"/>
    <w:rsid w:val="00BE1380"/>
    <w:rsid w:val="00BE17A4"/>
    <w:rsid w:val="00BE1E68"/>
    <w:rsid w:val="00BE2AD4"/>
    <w:rsid w:val="00BE31E3"/>
    <w:rsid w:val="00BE3356"/>
    <w:rsid w:val="00BE3484"/>
    <w:rsid w:val="00BE4560"/>
    <w:rsid w:val="00BE49C6"/>
    <w:rsid w:val="00BE4C8F"/>
    <w:rsid w:val="00BE50B7"/>
    <w:rsid w:val="00BE562B"/>
    <w:rsid w:val="00BE5E0B"/>
    <w:rsid w:val="00BE6092"/>
    <w:rsid w:val="00BE6C71"/>
    <w:rsid w:val="00BE7D4A"/>
    <w:rsid w:val="00BF1242"/>
    <w:rsid w:val="00BF2349"/>
    <w:rsid w:val="00BF37F9"/>
    <w:rsid w:val="00BF3931"/>
    <w:rsid w:val="00BF4329"/>
    <w:rsid w:val="00BF48CA"/>
    <w:rsid w:val="00BF503A"/>
    <w:rsid w:val="00BF508B"/>
    <w:rsid w:val="00BF5CDA"/>
    <w:rsid w:val="00BF601B"/>
    <w:rsid w:val="00BF7133"/>
    <w:rsid w:val="00BF7DD7"/>
    <w:rsid w:val="00C016CE"/>
    <w:rsid w:val="00C03184"/>
    <w:rsid w:val="00C035DD"/>
    <w:rsid w:val="00C036F5"/>
    <w:rsid w:val="00C03AA5"/>
    <w:rsid w:val="00C04E73"/>
    <w:rsid w:val="00C05959"/>
    <w:rsid w:val="00C0641B"/>
    <w:rsid w:val="00C0648C"/>
    <w:rsid w:val="00C06700"/>
    <w:rsid w:val="00C0743D"/>
    <w:rsid w:val="00C10AF5"/>
    <w:rsid w:val="00C11A4C"/>
    <w:rsid w:val="00C11B20"/>
    <w:rsid w:val="00C12023"/>
    <w:rsid w:val="00C124FA"/>
    <w:rsid w:val="00C13476"/>
    <w:rsid w:val="00C13E9E"/>
    <w:rsid w:val="00C1490A"/>
    <w:rsid w:val="00C14B6B"/>
    <w:rsid w:val="00C14ED8"/>
    <w:rsid w:val="00C14EF2"/>
    <w:rsid w:val="00C15248"/>
    <w:rsid w:val="00C1532A"/>
    <w:rsid w:val="00C1666A"/>
    <w:rsid w:val="00C171AB"/>
    <w:rsid w:val="00C201CD"/>
    <w:rsid w:val="00C20EE6"/>
    <w:rsid w:val="00C21870"/>
    <w:rsid w:val="00C21DE3"/>
    <w:rsid w:val="00C2262B"/>
    <w:rsid w:val="00C22F06"/>
    <w:rsid w:val="00C23368"/>
    <w:rsid w:val="00C2407C"/>
    <w:rsid w:val="00C24880"/>
    <w:rsid w:val="00C24CEE"/>
    <w:rsid w:val="00C2500D"/>
    <w:rsid w:val="00C26988"/>
    <w:rsid w:val="00C27255"/>
    <w:rsid w:val="00C27A57"/>
    <w:rsid w:val="00C304B3"/>
    <w:rsid w:val="00C30854"/>
    <w:rsid w:val="00C32185"/>
    <w:rsid w:val="00C32EB9"/>
    <w:rsid w:val="00C332F7"/>
    <w:rsid w:val="00C33715"/>
    <w:rsid w:val="00C340C8"/>
    <w:rsid w:val="00C34A88"/>
    <w:rsid w:val="00C3510F"/>
    <w:rsid w:val="00C35279"/>
    <w:rsid w:val="00C35663"/>
    <w:rsid w:val="00C35C8C"/>
    <w:rsid w:val="00C36876"/>
    <w:rsid w:val="00C36896"/>
    <w:rsid w:val="00C36A10"/>
    <w:rsid w:val="00C3714E"/>
    <w:rsid w:val="00C371BF"/>
    <w:rsid w:val="00C37556"/>
    <w:rsid w:val="00C37BB4"/>
    <w:rsid w:val="00C40506"/>
    <w:rsid w:val="00C40F2A"/>
    <w:rsid w:val="00C412E6"/>
    <w:rsid w:val="00C412E8"/>
    <w:rsid w:val="00C4137E"/>
    <w:rsid w:val="00C41EB4"/>
    <w:rsid w:val="00C435B7"/>
    <w:rsid w:val="00C4389F"/>
    <w:rsid w:val="00C43FBB"/>
    <w:rsid w:val="00C45612"/>
    <w:rsid w:val="00C45987"/>
    <w:rsid w:val="00C45C54"/>
    <w:rsid w:val="00C45DAC"/>
    <w:rsid w:val="00C46D98"/>
    <w:rsid w:val="00C47184"/>
    <w:rsid w:val="00C47722"/>
    <w:rsid w:val="00C47FF1"/>
    <w:rsid w:val="00C51C2C"/>
    <w:rsid w:val="00C5219B"/>
    <w:rsid w:val="00C52DB8"/>
    <w:rsid w:val="00C52E91"/>
    <w:rsid w:val="00C53362"/>
    <w:rsid w:val="00C5482B"/>
    <w:rsid w:val="00C54840"/>
    <w:rsid w:val="00C54888"/>
    <w:rsid w:val="00C54C2B"/>
    <w:rsid w:val="00C563B3"/>
    <w:rsid w:val="00C56424"/>
    <w:rsid w:val="00C567B9"/>
    <w:rsid w:val="00C57480"/>
    <w:rsid w:val="00C57E01"/>
    <w:rsid w:val="00C57E60"/>
    <w:rsid w:val="00C60427"/>
    <w:rsid w:val="00C60B93"/>
    <w:rsid w:val="00C61A10"/>
    <w:rsid w:val="00C61E63"/>
    <w:rsid w:val="00C6237B"/>
    <w:rsid w:val="00C6340B"/>
    <w:rsid w:val="00C636AA"/>
    <w:rsid w:val="00C64022"/>
    <w:rsid w:val="00C64F6A"/>
    <w:rsid w:val="00C650B1"/>
    <w:rsid w:val="00C6565B"/>
    <w:rsid w:val="00C713C9"/>
    <w:rsid w:val="00C723C6"/>
    <w:rsid w:val="00C73678"/>
    <w:rsid w:val="00C73740"/>
    <w:rsid w:val="00C73BE4"/>
    <w:rsid w:val="00C73D6F"/>
    <w:rsid w:val="00C74BF2"/>
    <w:rsid w:val="00C80162"/>
    <w:rsid w:val="00C80A65"/>
    <w:rsid w:val="00C818CD"/>
    <w:rsid w:val="00C823EF"/>
    <w:rsid w:val="00C8269C"/>
    <w:rsid w:val="00C83694"/>
    <w:rsid w:val="00C83B06"/>
    <w:rsid w:val="00C83EE2"/>
    <w:rsid w:val="00C85A09"/>
    <w:rsid w:val="00C85E1E"/>
    <w:rsid w:val="00C86220"/>
    <w:rsid w:val="00C86587"/>
    <w:rsid w:val="00C8696A"/>
    <w:rsid w:val="00C86D2D"/>
    <w:rsid w:val="00C87B38"/>
    <w:rsid w:val="00C87D9C"/>
    <w:rsid w:val="00C905CC"/>
    <w:rsid w:val="00C93FB5"/>
    <w:rsid w:val="00C94137"/>
    <w:rsid w:val="00C94C79"/>
    <w:rsid w:val="00C94D64"/>
    <w:rsid w:val="00C95364"/>
    <w:rsid w:val="00C9581B"/>
    <w:rsid w:val="00C95D78"/>
    <w:rsid w:val="00C95EEF"/>
    <w:rsid w:val="00C96B1B"/>
    <w:rsid w:val="00C96CFB"/>
    <w:rsid w:val="00C976B7"/>
    <w:rsid w:val="00C979DB"/>
    <w:rsid w:val="00CA002F"/>
    <w:rsid w:val="00CA04AD"/>
    <w:rsid w:val="00CA0F78"/>
    <w:rsid w:val="00CA121F"/>
    <w:rsid w:val="00CA249A"/>
    <w:rsid w:val="00CA2521"/>
    <w:rsid w:val="00CA29AD"/>
    <w:rsid w:val="00CA2DA3"/>
    <w:rsid w:val="00CA35B4"/>
    <w:rsid w:val="00CA37AC"/>
    <w:rsid w:val="00CA3A1A"/>
    <w:rsid w:val="00CA3AAE"/>
    <w:rsid w:val="00CA4368"/>
    <w:rsid w:val="00CA4BC5"/>
    <w:rsid w:val="00CA566B"/>
    <w:rsid w:val="00CA6994"/>
    <w:rsid w:val="00CA6B3C"/>
    <w:rsid w:val="00CA7DE5"/>
    <w:rsid w:val="00CB04E3"/>
    <w:rsid w:val="00CB0A22"/>
    <w:rsid w:val="00CB173E"/>
    <w:rsid w:val="00CB190F"/>
    <w:rsid w:val="00CB2208"/>
    <w:rsid w:val="00CB26F0"/>
    <w:rsid w:val="00CB324D"/>
    <w:rsid w:val="00CB3D9B"/>
    <w:rsid w:val="00CB43DA"/>
    <w:rsid w:val="00CB4414"/>
    <w:rsid w:val="00CB4606"/>
    <w:rsid w:val="00CB479E"/>
    <w:rsid w:val="00CB4B34"/>
    <w:rsid w:val="00CB51FD"/>
    <w:rsid w:val="00CB60A2"/>
    <w:rsid w:val="00CB65E6"/>
    <w:rsid w:val="00CB6775"/>
    <w:rsid w:val="00CB695D"/>
    <w:rsid w:val="00CB6B49"/>
    <w:rsid w:val="00CB7A1D"/>
    <w:rsid w:val="00CC0540"/>
    <w:rsid w:val="00CC13FE"/>
    <w:rsid w:val="00CC1B20"/>
    <w:rsid w:val="00CC1B7B"/>
    <w:rsid w:val="00CC2463"/>
    <w:rsid w:val="00CC284B"/>
    <w:rsid w:val="00CC2CDC"/>
    <w:rsid w:val="00CC3235"/>
    <w:rsid w:val="00CC3549"/>
    <w:rsid w:val="00CC3882"/>
    <w:rsid w:val="00CC4009"/>
    <w:rsid w:val="00CC417D"/>
    <w:rsid w:val="00CC5479"/>
    <w:rsid w:val="00CC55F3"/>
    <w:rsid w:val="00CC5E82"/>
    <w:rsid w:val="00CC6146"/>
    <w:rsid w:val="00CC6A52"/>
    <w:rsid w:val="00CC7956"/>
    <w:rsid w:val="00CC7B52"/>
    <w:rsid w:val="00CD1246"/>
    <w:rsid w:val="00CD18AD"/>
    <w:rsid w:val="00CD1AAA"/>
    <w:rsid w:val="00CD1D2D"/>
    <w:rsid w:val="00CD2433"/>
    <w:rsid w:val="00CD249B"/>
    <w:rsid w:val="00CD2713"/>
    <w:rsid w:val="00CD3926"/>
    <w:rsid w:val="00CD397D"/>
    <w:rsid w:val="00CD3D05"/>
    <w:rsid w:val="00CD52E5"/>
    <w:rsid w:val="00CD5B7D"/>
    <w:rsid w:val="00CD6371"/>
    <w:rsid w:val="00CD6D13"/>
    <w:rsid w:val="00CE0D4F"/>
    <w:rsid w:val="00CE0DC5"/>
    <w:rsid w:val="00CE0F48"/>
    <w:rsid w:val="00CE1B01"/>
    <w:rsid w:val="00CE2A32"/>
    <w:rsid w:val="00CE2B0C"/>
    <w:rsid w:val="00CE3CBC"/>
    <w:rsid w:val="00CE4A7C"/>
    <w:rsid w:val="00CE5C79"/>
    <w:rsid w:val="00CE6BBD"/>
    <w:rsid w:val="00CE723C"/>
    <w:rsid w:val="00CE7DC1"/>
    <w:rsid w:val="00CF01E9"/>
    <w:rsid w:val="00CF1AF9"/>
    <w:rsid w:val="00CF560B"/>
    <w:rsid w:val="00CF58E2"/>
    <w:rsid w:val="00CF75B8"/>
    <w:rsid w:val="00CF775D"/>
    <w:rsid w:val="00CF7C54"/>
    <w:rsid w:val="00D00797"/>
    <w:rsid w:val="00D00A2F"/>
    <w:rsid w:val="00D01864"/>
    <w:rsid w:val="00D0261F"/>
    <w:rsid w:val="00D029D6"/>
    <w:rsid w:val="00D037DE"/>
    <w:rsid w:val="00D04941"/>
    <w:rsid w:val="00D04A79"/>
    <w:rsid w:val="00D04A89"/>
    <w:rsid w:val="00D052FE"/>
    <w:rsid w:val="00D05BF0"/>
    <w:rsid w:val="00D06B95"/>
    <w:rsid w:val="00D072C8"/>
    <w:rsid w:val="00D07945"/>
    <w:rsid w:val="00D10181"/>
    <w:rsid w:val="00D110DA"/>
    <w:rsid w:val="00D116C1"/>
    <w:rsid w:val="00D12AC8"/>
    <w:rsid w:val="00D12E2D"/>
    <w:rsid w:val="00D12E3F"/>
    <w:rsid w:val="00D131E2"/>
    <w:rsid w:val="00D14412"/>
    <w:rsid w:val="00D14937"/>
    <w:rsid w:val="00D14F1B"/>
    <w:rsid w:val="00D1514F"/>
    <w:rsid w:val="00D151D2"/>
    <w:rsid w:val="00D1641A"/>
    <w:rsid w:val="00D166EF"/>
    <w:rsid w:val="00D1749B"/>
    <w:rsid w:val="00D176B8"/>
    <w:rsid w:val="00D17904"/>
    <w:rsid w:val="00D17B9E"/>
    <w:rsid w:val="00D17D82"/>
    <w:rsid w:val="00D2027D"/>
    <w:rsid w:val="00D22D6E"/>
    <w:rsid w:val="00D24BD9"/>
    <w:rsid w:val="00D24C6B"/>
    <w:rsid w:val="00D24FD0"/>
    <w:rsid w:val="00D258DB"/>
    <w:rsid w:val="00D25A7C"/>
    <w:rsid w:val="00D25A87"/>
    <w:rsid w:val="00D26058"/>
    <w:rsid w:val="00D2689A"/>
    <w:rsid w:val="00D26D70"/>
    <w:rsid w:val="00D26E82"/>
    <w:rsid w:val="00D2717B"/>
    <w:rsid w:val="00D2789C"/>
    <w:rsid w:val="00D31F9C"/>
    <w:rsid w:val="00D32151"/>
    <w:rsid w:val="00D326A4"/>
    <w:rsid w:val="00D332C8"/>
    <w:rsid w:val="00D337F6"/>
    <w:rsid w:val="00D33BDC"/>
    <w:rsid w:val="00D33C85"/>
    <w:rsid w:val="00D33EB6"/>
    <w:rsid w:val="00D34087"/>
    <w:rsid w:val="00D34536"/>
    <w:rsid w:val="00D3553B"/>
    <w:rsid w:val="00D35BD0"/>
    <w:rsid w:val="00D36299"/>
    <w:rsid w:val="00D37612"/>
    <w:rsid w:val="00D4074B"/>
    <w:rsid w:val="00D40809"/>
    <w:rsid w:val="00D41291"/>
    <w:rsid w:val="00D41C7A"/>
    <w:rsid w:val="00D43323"/>
    <w:rsid w:val="00D4345D"/>
    <w:rsid w:val="00D44848"/>
    <w:rsid w:val="00D44939"/>
    <w:rsid w:val="00D45063"/>
    <w:rsid w:val="00D45A3F"/>
    <w:rsid w:val="00D46B56"/>
    <w:rsid w:val="00D46C51"/>
    <w:rsid w:val="00D47D11"/>
    <w:rsid w:val="00D50214"/>
    <w:rsid w:val="00D51980"/>
    <w:rsid w:val="00D52477"/>
    <w:rsid w:val="00D528E9"/>
    <w:rsid w:val="00D543FD"/>
    <w:rsid w:val="00D547B5"/>
    <w:rsid w:val="00D549AE"/>
    <w:rsid w:val="00D557F8"/>
    <w:rsid w:val="00D55A42"/>
    <w:rsid w:val="00D56706"/>
    <w:rsid w:val="00D56ACA"/>
    <w:rsid w:val="00D57F3C"/>
    <w:rsid w:val="00D6031A"/>
    <w:rsid w:val="00D61B68"/>
    <w:rsid w:val="00D63231"/>
    <w:rsid w:val="00D648F8"/>
    <w:rsid w:val="00D65024"/>
    <w:rsid w:val="00D658DB"/>
    <w:rsid w:val="00D659C1"/>
    <w:rsid w:val="00D65DC9"/>
    <w:rsid w:val="00D66020"/>
    <w:rsid w:val="00D6699D"/>
    <w:rsid w:val="00D66C70"/>
    <w:rsid w:val="00D66D86"/>
    <w:rsid w:val="00D676D4"/>
    <w:rsid w:val="00D70057"/>
    <w:rsid w:val="00D708E0"/>
    <w:rsid w:val="00D7105D"/>
    <w:rsid w:val="00D72412"/>
    <w:rsid w:val="00D730B7"/>
    <w:rsid w:val="00D7337C"/>
    <w:rsid w:val="00D73538"/>
    <w:rsid w:val="00D740DE"/>
    <w:rsid w:val="00D74577"/>
    <w:rsid w:val="00D75716"/>
    <w:rsid w:val="00D75AF1"/>
    <w:rsid w:val="00D76024"/>
    <w:rsid w:val="00D76147"/>
    <w:rsid w:val="00D76605"/>
    <w:rsid w:val="00D76F40"/>
    <w:rsid w:val="00D778E5"/>
    <w:rsid w:val="00D77DEF"/>
    <w:rsid w:val="00D80836"/>
    <w:rsid w:val="00D808CC"/>
    <w:rsid w:val="00D82C01"/>
    <w:rsid w:val="00D840B6"/>
    <w:rsid w:val="00D844E9"/>
    <w:rsid w:val="00D84C26"/>
    <w:rsid w:val="00D8557E"/>
    <w:rsid w:val="00D85A2B"/>
    <w:rsid w:val="00D863D0"/>
    <w:rsid w:val="00D867E5"/>
    <w:rsid w:val="00D870BE"/>
    <w:rsid w:val="00D8775C"/>
    <w:rsid w:val="00D8775E"/>
    <w:rsid w:val="00D87AF7"/>
    <w:rsid w:val="00D87EF2"/>
    <w:rsid w:val="00D901AF"/>
    <w:rsid w:val="00D90BB5"/>
    <w:rsid w:val="00D90BC5"/>
    <w:rsid w:val="00D90BE6"/>
    <w:rsid w:val="00D915DD"/>
    <w:rsid w:val="00D91606"/>
    <w:rsid w:val="00D91B4B"/>
    <w:rsid w:val="00D9211E"/>
    <w:rsid w:val="00D92E65"/>
    <w:rsid w:val="00D931ED"/>
    <w:rsid w:val="00D93435"/>
    <w:rsid w:val="00D94491"/>
    <w:rsid w:val="00D945F3"/>
    <w:rsid w:val="00D96192"/>
    <w:rsid w:val="00D961DE"/>
    <w:rsid w:val="00D9645F"/>
    <w:rsid w:val="00D97508"/>
    <w:rsid w:val="00D97F4F"/>
    <w:rsid w:val="00DA1A2F"/>
    <w:rsid w:val="00DA3548"/>
    <w:rsid w:val="00DA3658"/>
    <w:rsid w:val="00DA3BF7"/>
    <w:rsid w:val="00DA44AE"/>
    <w:rsid w:val="00DA4A72"/>
    <w:rsid w:val="00DA4C61"/>
    <w:rsid w:val="00DA6576"/>
    <w:rsid w:val="00DA682A"/>
    <w:rsid w:val="00DA6AB7"/>
    <w:rsid w:val="00DB09C5"/>
    <w:rsid w:val="00DB0A7F"/>
    <w:rsid w:val="00DB0D79"/>
    <w:rsid w:val="00DB1D0B"/>
    <w:rsid w:val="00DB2783"/>
    <w:rsid w:val="00DB2CDB"/>
    <w:rsid w:val="00DB4AE3"/>
    <w:rsid w:val="00DB4F75"/>
    <w:rsid w:val="00DB55F4"/>
    <w:rsid w:val="00DB5CB4"/>
    <w:rsid w:val="00DB6213"/>
    <w:rsid w:val="00DB634C"/>
    <w:rsid w:val="00DB74F7"/>
    <w:rsid w:val="00DC00DA"/>
    <w:rsid w:val="00DC03FE"/>
    <w:rsid w:val="00DC0537"/>
    <w:rsid w:val="00DC05C8"/>
    <w:rsid w:val="00DC1240"/>
    <w:rsid w:val="00DC1F81"/>
    <w:rsid w:val="00DC20DD"/>
    <w:rsid w:val="00DC2D83"/>
    <w:rsid w:val="00DC2E7B"/>
    <w:rsid w:val="00DC4391"/>
    <w:rsid w:val="00DC4B6D"/>
    <w:rsid w:val="00DC55DC"/>
    <w:rsid w:val="00DC60C2"/>
    <w:rsid w:val="00DC675C"/>
    <w:rsid w:val="00DC76FA"/>
    <w:rsid w:val="00DD01C3"/>
    <w:rsid w:val="00DD0622"/>
    <w:rsid w:val="00DD2225"/>
    <w:rsid w:val="00DD460B"/>
    <w:rsid w:val="00DD4E2A"/>
    <w:rsid w:val="00DD5F07"/>
    <w:rsid w:val="00DD635B"/>
    <w:rsid w:val="00DD67CA"/>
    <w:rsid w:val="00DD6B6B"/>
    <w:rsid w:val="00DD6F30"/>
    <w:rsid w:val="00DD7043"/>
    <w:rsid w:val="00DE02CB"/>
    <w:rsid w:val="00DE0C60"/>
    <w:rsid w:val="00DE33C8"/>
    <w:rsid w:val="00DE42B7"/>
    <w:rsid w:val="00DE469A"/>
    <w:rsid w:val="00DE5D8E"/>
    <w:rsid w:val="00DE5EE1"/>
    <w:rsid w:val="00DE6292"/>
    <w:rsid w:val="00DE7F0D"/>
    <w:rsid w:val="00DF2FC4"/>
    <w:rsid w:val="00DF3249"/>
    <w:rsid w:val="00DF3676"/>
    <w:rsid w:val="00DF3837"/>
    <w:rsid w:val="00DF40CF"/>
    <w:rsid w:val="00DF533F"/>
    <w:rsid w:val="00DF5354"/>
    <w:rsid w:val="00DF5D1C"/>
    <w:rsid w:val="00DF6CDD"/>
    <w:rsid w:val="00DF7AC7"/>
    <w:rsid w:val="00E00435"/>
    <w:rsid w:val="00E00751"/>
    <w:rsid w:val="00E0155A"/>
    <w:rsid w:val="00E01D93"/>
    <w:rsid w:val="00E01EFE"/>
    <w:rsid w:val="00E04975"/>
    <w:rsid w:val="00E04981"/>
    <w:rsid w:val="00E05262"/>
    <w:rsid w:val="00E05462"/>
    <w:rsid w:val="00E05B06"/>
    <w:rsid w:val="00E065F4"/>
    <w:rsid w:val="00E07075"/>
    <w:rsid w:val="00E1018C"/>
    <w:rsid w:val="00E11437"/>
    <w:rsid w:val="00E11F5D"/>
    <w:rsid w:val="00E12CBE"/>
    <w:rsid w:val="00E14B3C"/>
    <w:rsid w:val="00E15EA0"/>
    <w:rsid w:val="00E1635C"/>
    <w:rsid w:val="00E16755"/>
    <w:rsid w:val="00E16D53"/>
    <w:rsid w:val="00E172FB"/>
    <w:rsid w:val="00E212B5"/>
    <w:rsid w:val="00E21427"/>
    <w:rsid w:val="00E228B9"/>
    <w:rsid w:val="00E22DFF"/>
    <w:rsid w:val="00E231D0"/>
    <w:rsid w:val="00E231E7"/>
    <w:rsid w:val="00E23CC1"/>
    <w:rsid w:val="00E240C1"/>
    <w:rsid w:val="00E2463B"/>
    <w:rsid w:val="00E24963"/>
    <w:rsid w:val="00E24997"/>
    <w:rsid w:val="00E25074"/>
    <w:rsid w:val="00E25483"/>
    <w:rsid w:val="00E255EE"/>
    <w:rsid w:val="00E268DE"/>
    <w:rsid w:val="00E271D3"/>
    <w:rsid w:val="00E27D92"/>
    <w:rsid w:val="00E3051D"/>
    <w:rsid w:val="00E308AE"/>
    <w:rsid w:val="00E3145F"/>
    <w:rsid w:val="00E321CF"/>
    <w:rsid w:val="00E3262A"/>
    <w:rsid w:val="00E33A55"/>
    <w:rsid w:val="00E33ABE"/>
    <w:rsid w:val="00E33EAC"/>
    <w:rsid w:val="00E34F03"/>
    <w:rsid w:val="00E35817"/>
    <w:rsid w:val="00E36DCA"/>
    <w:rsid w:val="00E36E9A"/>
    <w:rsid w:val="00E3704B"/>
    <w:rsid w:val="00E37478"/>
    <w:rsid w:val="00E400EB"/>
    <w:rsid w:val="00E41B2B"/>
    <w:rsid w:val="00E41B66"/>
    <w:rsid w:val="00E41FE5"/>
    <w:rsid w:val="00E43438"/>
    <w:rsid w:val="00E437AA"/>
    <w:rsid w:val="00E438FB"/>
    <w:rsid w:val="00E4474C"/>
    <w:rsid w:val="00E448B4"/>
    <w:rsid w:val="00E44F86"/>
    <w:rsid w:val="00E45F05"/>
    <w:rsid w:val="00E46BC1"/>
    <w:rsid w:val="00E473BE"/>
    <w:rsid w:val="00E504BC"/>
    <w:rsid w:val="00E509B0"/>
    <w:rsid w:val="00E511F7"/>
    <w:rsid w:val="00E51349"/>
    <w:rsid w:val="00E520A3"/>
    <w:rsid w:val="00E52A66"/>
    <w:rsid w:val="00E530DE"/>
    <w:rsid w:val="00E53823"/>
    <w:rsid w:val="00E53B2E"/>
    <w:rsid w:val="00E53D8B"/>
    <w:rsid w:val="00E5510E"/>
    <w:rsid w:val="00E55162"/>
    <w:rsid w:val="00E55674"/>
    <w:rsid w:val="00E55DD1"/>
    <w:rsid w:val="00E5750E"/>
    <w:rsid w:val="00E57F16"/>
    <w:rsid w:val="00E6071E"/>
    <w:rsid w:val="00E60767"/>
    <w:rsid w:val="00E62721"/>
    <w:rsid w:val="00E62C5F"/>
    <w:rsid w:val="00E62EE7"/>
    <w:rsid w:val="00E63299"/>
    <w:rsid w:val="00E63BEB"/>
    <w:rsid w:val="00E63E95"/>
    <w:rsid w:val="00E63F25"/>
    <w:rsid w:val="00E6448B"/>
    <w:rsid w:val="00E64699"/>
    <w:rsid w:val="00E655E5"/>
    <w:rsid w:val="00E65E69"/>
    <w:rsid w:val="00E66CA8"/>
    <w:rsid w:val="00E671A0"/>
    <w:rsid w:val="00E6772A"/>
    <w:rsid w:val="00E67AEE"/>
    <w:rsid w:val="00E70A87"/>
    <w:rsid w:val="00E712A4"/>
    <w:rsid w:val="00E71B04"/>
    <w:rsid w:val="00E722C7"/>
    <w:rsid w:val="00E736F8"/>
    <w:rsid w:val="00E73A6F"/>
    <w:rsid w:val="00E73E58"/>
    <w:rsid w:val="00E76A10"/>
    <w:rsid w:val="00E773C3"/>
    <w:rsid w:val="00E77C7F"/>
    <w:rsid w:val="00E80E2B"/>
    <w:rsid w:val="00E81102"/>
    <w:rsid w:val="00E81C63"/>
    <w:rsid w:val="00E8264B"/>
    <w:rsid w:val="00E83D26"/>
    <w:rsid w:val="00E845C3"/>
    <w:rsid w:val="00E8514A"/>
    <w:rsid w:val="00E85520"/>
    <w:rsid w:val="00E858D7"/>
    <w:rsid w:val="00E85EEE"/>
    <w:rsid w:val="00E876AB"/>
    <w:rsid w:val="00E87D09"/>
    <w:rsid w:val="00E9052F"/>
    <w:rsid w:val="00E905CB"/>
    <w:rsid w:val="00E90A73"/>
    <w:rsid w:val="00E90CF0"/>
    <w:rsid w:val="00E90CFC"/>
    <w:rsid w:val="00E91257"/>
    <w:rsid w:val="00E917C1"/>
    <w:rsid w:val="00E91951"/>
    <w:rsid w:val="00E934FF"/>
    <w:rsid w:val="00E93B6C"/>
    <w:rsid w:val="00E9469F"/>
    <w:rsid w:val="00E947E0"/>
    <w:rsid w:val="00E950AD"/>
    <w:rsid w:val="00E95806"/>
    <w:rsid w:val="00E95CC6"/>
    <w:rsid w:val="00E96016"/>
    <w:rsid w:val="00E963A5"/>
    <w:rsid w:val="00E965FD"/>
    <w:rsid w:val="00E96606"/>
    <w:rsid w:val="00E968E7"/>
    <w:rsid w:val="00E97481"/>
    <w:rsid w:val="00E9765F"/>
    <w:rsid w:val="00E97B09"/>
    <w:rsid w:val="00E97B61"/>
    <w:rsid w:val="00E97D15"/>
    <w:rsid w:val="00EA0965"/>
    <w:rsid w:val="00EA1C78"/>
    <w:rsid w:val="00EA1D46"/>
    <w:rsid w:val="00EA1F4C"/>
    <w:rsid w:val="00EA369A"/>
    <w:rsid w:val="00EA39F9"/>
    <w:rsid w:val="00EA5E76"/>
    <w:rsid w:val="00EA6B57"/>
    <w:rsid w:val="00EA6C72"/>
    <w:rsid w:val="00EA7EE4"/>
    <w:rsid w:val="00EA7EE8"/>
    <w:rsid w:val="00EB0279"/>
    <w:rsid w:val="00EB0F8C"/>
    <w:rsid w:val="00EB1356"/>
    <w:rsid w:val="00EB1D03"/>
    <w:rsid w:val="00EB1F97"/>
    <w:rsid w:val="00EB276C"/>
    <w:rsid w:val="00EB27DF"/>
    <w:rsid w:val="00EB3176"/>
    <w:rsid w:val="00EB3A33"/>
    <w:rsid w:val="00EB5447"/>
    <w:rsid w:val="00EB5CE0"/>
    <w:rsid w:val="00EB629E"/>
    <w:rsid w:val="00EB6F15"/>
    <w:rsid w:val="00EB6F3D"/>
    <w:rsid w:val="00EB7136"/>
    <w:rsid w:val="00EC03CA"/>
    <w:rsid w:val="00EC12FE"/>
    <w:rsid w:val="00EC181F"/>
    <w:rsid w:val="00EC3B89"/>
    <w:rsid w:val="00EC63FA"/>
    <w:rsid w:val="00EC6EBB"/>
    <w:rsid w:val="00EC76C6"/>
    <w:rsid w:val="00ED014A"/>
    <w:rsid w:val="00ED03D0"/>
    <w:rsid w:val="00ED258B"/>
    <w:rsid w:val="00ED2C90"/>
    <w:rsid w:val="00ED3112"/>
    <w:rsid w:val="00ED4131"/>
    <w:rsid w:val="00ED48E9"/>
    <w:rsid w:val="00ED59FC"/>
    <w:rsid w:val="00ED77D3"/>
    <w:rsid w:val="00ED7803"/>
    <w:rsid w:val="00ED79FC"/>
    <w:rsid w:val="00ED7AEC"/>
    <w:rsid w:val="00ED7D59"/>
    <w:rsid w:val="00EE053D"/>
    <w:rsid w:val="00EE072F"/>
    <w:rsid w:val="00EE0787"/>
    <w:rsid w:val="00EE0B83"/>
    <w:rsid w:val="00EE2FF4"/>
    <w:rsid w:val="00EE4AE3"/>
    <w:rsid w:val="00EE50C5"/>
    <w:rsid w:val="00EE55E5"/>
    <w:rsid w:val="00EE58FA"/>
    <w:rsid w:val="00EE68F7"/>
    <w:rsid w:val="00EE7473"/>
    <w:rsid w:val="00EE7482"/>
    <w:rsid w:val="00EE7A31"/>
    <w:rsid w:val="00EE7C82"/>
    <w:rsid w:val="00EE7D81"/>
    <w:rsid w:val="00EF0A9A"/>
    <w:rsid w:val="00EF0AEB"/>
    <w:rsid w:val="00EF0BEB"/>
    <w:rsid w:val="00EF0EF4"/>
    <w:rsid w:val="00EF2F78"/>
    <w:rsid w:val="00EF2FB2"/>
    <w:rsid w:val="00EF44D5"/>
    <w:rsid w:val="00EF489B"/>
    <w:rsid w:val="00EF5268"/>
    <w:rsid w:val="00EF53D8"/>
    <w:rsid w:val="00EF56C3"/>
    <w:rsid w:val="00EF5C85"/>
    <w:rsid w:val="00EF65A1"/>
    <w:rsid w:val="00EF7102"/>
    <w:rsid w:val="00EF72DC"/>
    <w:rsid w:val="00EF7341"/>
    <w:rsid w:val="00EF7BA9"/>
    <w:rsid w:val="00EF7CE0"/>
    <w:rsid w:val="00F0096D"/>
    <w:rsid w:val="00F0144F"/>
    <w:rsid w:val="00F018C2"/>
    <w:rsid w:val="00F02391"/>
    <w:rsid w:val="00F02FF0"/>
    <w:rsid w:val="00F053BA"/>
    <w:rsid w:val="00F059B4"/>
    <w:rsid w:val="00F06455"/>
    <w:rsid w:val="00F06995"/>
    <w:rsid w:val="00F06C7D"/>
    <w:rsid w:val="00F071C1"/>
    <w:rsid w:val="00F0766F"/>
    <w:rsid w:val="00F077F3"/>
    <w:rsid w:val="00F07F6A"/>
    <w:rsid w:val="00F10521"/>
    <w:rsid w:val="00F1187A"/>
    <w:rsid w:val="00F11DA4"/>
    <w:rsid w:val="00F122AF"/>
    <w:rsid w:val="00F12B42"/>
    <w:rsid w:val="00F12BB1"/>
    <w:rsid w:val="00F12F0F"/>
    <w:rsid w:val="00F130CE"/>
    <w:rsid w:val="00F136BB"/>
    <w:rsid w:val="00F13AEB"/>
    <w:rsid w:val="00F14351"/>
    <w:rsid w:val="00F14663"/>
    <w:rsid w:val="00F14934"/>
    <w:rsid w:val="00F14D29"/>
    <w:rsid w:val="00F14F46"/>
    <w:rsid w:val="00F16229"/>
    <w:rsid w:val="00F1707D"/>
    <w:rsid w:val="00F17448"/>
    <w:rsid w:val="00F17D67"/>
    <w:rsid w:val="00F20FB2"/>
    <w:rsid w:val="00F2124B"/>
    <w:rsid w:val="00F22089"/>
    <w:rsid w:val="00F22121"/>
    <w:rsid w:val="00F227E0"/>
    <w:rsid w:val="00F22AC8"/>
    <w:rsid w:val="00F22DA9"/>
    <w:rsid w:val="00F2404A"/>
    <w:rsid w:val="00F24F20"/>
    <w:rsid w:val="00F2502B"/>
    <w:rsid w:val="00F25FEE"/>
    <w:rsid w:val="00F260F7"/>
    <w:rsid w:val="00F26A0D"/>
    <w:rsid w:val="00F27433"/>
    <w:rsid w:val="00F27874"/>
    <w:rsid w:val="00F3003C"/>
    <w:rsid w:val="00F30CF2"/>
    <w:rsid w:val="00F313CF"/>
    <w:rsid w:val="00F318CA"/>
    <w:rsid w:val="00F32969"/>
    <w:rsid w:val="00F33120"/>
    <w:rsid w:val="00F33BBB"/>
    <w:rsid w:val="00F3457B"/>
    <w:rsid w:val="00F34739"/>
    <w:rsid w:val="00F349AE"/>
    <w:rsid w:val="00F34AF4"/>
    <w:rsid w:val="00F35096"/>
    <w:rsid w:val="00F3557A"/>
    <w:rsid w:val="00F400F7"/>
    <w:rsid w:val="00F404A2"/>
    <w:rsid w:val="00F41E01"/>
    <w:rsid w:val="00F426B2"/>
    <w:rsid w:val="00F42EB6"/>
    <w:rsid w:val="00F44DB2"/>
    <w:rsid w:val="00F46FEF"/>
    <w:rsid w:val="00F47813"/>
    <w:rsid w:val="00F47972"/>
    <w:rsid w:val="00F47CE5"/>
    <w:rsid w:val="00F506ED"/>
    <w:rsid w:val="00F50AA1"/>
    <w:rsid w:val="00F50BCF"/>
    <w:rsid w:val="00F50BFC"/>
    <w:rsid w:val="00F51BFB"/>
    <w:rsid w:val="00F51EC0"/>
    <w:rsid w:val="00F53B8D"/>
    <w:rsid w:val="00F53CBA"/>
    <w:rsid w:val="00F53EFB"/>
    <w:rsid w:val="00F5494F"/>
    <w:rsid w:val="00F549E8"/>
    <w:rsid w:val="00F54D73"/>
    <w:rsid w:val="00F55984"/>
    <w:rsid w:val="00F55B5A"/>
    <w:rsid w:val="00F55E79"/>
    <w:rsid w:val="00F561DE"/>
    <w:rsid w:val="00F570B7"/>
    <w:rsid w:val="00F57B28"/>
    <w:rsid w:val="00F57DF4"/>
    <w:rsid w:val="00F6044A"/>
    <w:rsid w:val="00F608A2"/>
    <w:rsid w:val="00F6348F"/>
    <w:rsid w:val="00F63B92"/>
    <w:rsid w:val="00F63C13"/>
    <w:rsid w:val="00F64885"/>
    <w:rsid w:val="00F6492F"/>
    <w:rsid w:val="00F64CA2"/>
    <w:rsid w:val="00F65E31"/>
    <w:rsid w:val="00F6683A"/>
    <w:rsid w:val="00F669DA"/>
    <w:rsid w:val="00F66A8C"/>
    <w:rsid w:val="00F70B59"/>
    <w:rsid w:val="00F71652"/>
    <w:rsid w:val="00F71A52"/>
    <w:rsid w:val="00F71FF9"/>
    <w:rsid w:val="00F721B1"/>
    <w:rsid w:val="00F7360D"/>
    <w:rsid w:val="00F74EBD"/>
    <w:rsid w:val="00F760CC"/>
    <w:rsid w:val="00F76E05"/>
    <w:rsid w:val="00F77B06"/>
    <w:rsid w:val="00F80427"/>
    <w:rsid w:val="00F80710"/>
    <w:rsid w:val="00F80AC5"/>
    <w:rsid w:val="00F80CF4"/>
    <w:rsid w:val="00F811CC"/>
    <w:rsid w:val="00F81FA7"/>
    <w:rsid w:val="00F820F3"/>
    <w:rsid w:val="00F8221F"/>
    <w:rsid w:val="00F82676"/>
    <w:rsid w:val="00F83B31"/>
    <w:rsid w:val="00F84102"/>
    <w:rsid w:val="00F84228"/>
    <w:rsid w:val="00F843A4"/>
    <w:rsid w:val="00F843CB"/>
    <w:rsid w:val="00F8440F"/>
    <w:rsid w:val="00F84993"/>
    <w:rsid w:val="00F854AA"/>
    <w:rsid w:val="00F86D57"/>
    <w:rsid w:val="00F8721D"/>
    <w:rsid w:val="00F87D0D"/>
    <w:rsid w:val="00F87EA7"/>
    <w:rsid w:val="00F90827"/>
    <w:rsid w:val="00F90DAD"/>
    <w:rsid w:val="00F9170D"/>
    <w:rsid w:val="00F91A07"/>
    <w:rsid w:val="00F926F9"/>
    <w:rsid w:val="00F9293E"/>
    <w:rsid w:val="00F92A4A"/>
    <w:rsid w:val="00F92DB2"/>
    <w:rsid w:val="00F92E31"/>
    <w:rsid w:val="00F942C3"/>
    <w:rsid w:val="00F943ED"/>
    <w:rsid w:val="00F94F6C"/>
    <w:rsid w:val="00F958FA"/>
    <w:rsid w:val="00F95BC6"/>
    <w:rsid w:val="00F95EFD"/>
    <w:rsid w:val="00F96BD8"/>
    <w:rsid w:val="00F97A36"/>
    <w:rsid w:val="00F97BAE"/>
    <w:rsid w:val="00F97DFD"/>
    <w:rsid w:val="00FA03C0"/>
    <w:rsid w:val="00FA0677"/>
    <w:rsid w:val="00FA134F"/>
    <w:rsid w:val="00FA1434"/>
    <w:rsid w:val="00FA19FE"/>
    <w:rsid w:val="00FA2495"/>
    <w:rsid w:val="00FA2C59"/>
    <w:rsid w:val="00FA2E03"/>
    <w:rsid w:val="00FA2F73"/>
    <w:rsid w:val="00FA2FE6"/>
    <w:rsid w:val="00FA3B28"/>
    <w:rsid w:val="00FA403F"/>
    <w:rsid w:val="00FA4257"/>
    <w:rsid w:val="00FA4701"/>
    <w:rsid w:val="00FA53FD"/>
    <w:rsid w:val="00FA594F"/>
    <w:rsid w:val="00FA7189"/>
    <w:rsid w:val="00FB061B"/>
    <w:rsid w:val="00FB06A6"/>
    <w:rsid w:val="00FB0F04"/>
    <w:rsid w:val="00FB14C9"/>
    <w:rsid w:val="00FB1E39"/>
    <w:rsid w:val="00FB27B3"/>
    <w:rsid w:val="00FB2F1C"/>
    <w:rsid w:val="00FB313B"/>
    <w:rsid w:val="00FB45F0"/>
    <w:rsid w:val="00FB5343"/>
    <w:rsid w:val="00FB5C94"/>
    <w:rsid w:val="00FB609D"/>
    <w:rsid w:val="00FB6A0D"/>
    <w:rsid w:val="00FB7324"/>
    <w:rsid w:val="00FB792F"/>
    <w:rsid w:val="00FC0477"/>
    <w:rsid w:val="00FC05AF"/>
    <w:rsid w:val="00FC076B"/>
    <w:rsid w:val="00FC0B82"/>
    <w:rsid w:val="00FC11C6"/>
    <w:rsid w:val="00FC11FC"/>
    <w:rsid w:val="00FC1775"/>
    <w:rsid w:val="00FC281D"/>
    <w:rsid w:val="00FC2A41"/>
    <w:rsid w:val="00FC2F55"/>
    <w:rsid w:val="00FC2FAF"/>
    <w:rsid w:val="00FC37E7"/>
    <w:rsid w:val="00FC3C02"/>
    <w:rsid w:val="00FC4982"/>
    <w:rsid w:val="00FC4F75"/>
    <w:rsid w:val="00FC51FC"/>
    <w:rsid w:val="00FC5326"/>
    <w:rsid w:val="00FC57E0"/>
    <w:rsid w:val="00FC5B81"/>
    <w:rsid w:val="00FC781E"/>
    <w:rsid w:val="00FD0106"/>
    <w:rsid w:val="00FD18F6"/>
    <w:rsid w:val="00FD2559"/>
    <w:rsid w:val="00FD3573"/>
    <w:rsid w:val="00FD3727"/>
    <w:rsid w:val="00FD379F"/>
    <w:rsid w:val="00FD445E"/>
    <w:rsid w:val="00FD47FF"/>
    <w:rsid w:val="00FD502D"/>
    <w:rsid w:val="00FD565F"/>
    <w:rsid w:val="00FD5E78"/>
    <w:rsid w:val="00FD60E9"/>
    <w:rsid w:val="00FD72EA"/>
    <w:rsid w:val="00FE0D42"/>
    <w:rsid w:val="00FE16BB"/>
    <w:rsid w:val="00FE2677"/>
    <w:rsid w:val="00FE26B2"/>
    <w:rsid w:val="00FE3981"/>
    <w:rsid w:val="00FE3B76"/>
    <w:rsid w:val="00FE4A10"/>
    <w:rsid w:val="00FE57CE"/>
    <w:rsid w:val="00FE69CE"/>
    <w:rsid w:val="00FE6E5C"/>
    <w:rsid w:val="00FE7032"/>
    <w:rsid w:val="00FE7444"/>
    <w:rsid w:val="00FE7AA1"/>
    <w:rsid w:val="00FE7CCE"/>
    <w:rsid w:val="00FF0AD6"/>
    <w:rsid w:val="00FF0CF8"/>
    <w:rsid w:val="00FF1541"/>
    <w:rsid w:val="00FF1C67"/>
    <w:rsid w:val="00FF203C"/>
    <w:rsid w:val="00FF2912"/>
    <w:rsid w:val="00FF2C92"/>
    <w:rsid w:val="00FF35B7"/>
    <w:rsid w:val="00FF3BEC"/>
    <w:rsid w:val="00FF4A51"/>
    <w:rsid w:val="00FF50F7"/>
    <w:rsid w:val="00FF6636"/>
    <w:rsid w:val="00FF6C27"/>
    <w:rsid w:val="00FF7329"/>
    <w:rsid w:val="00FF751F"/>
    <w:rsid w:val="00FF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F4B5FE"/>
  <w15:docId w15:val="{42CDF3F0-BC91-4FC5-A3F5-AC2619EA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nhideWhenUsed="1" w:qFormat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607E44"/>
    <w:rPr>
      <w:sz w:val="24"/>
      <w:szCs w:val="24"/>
    </w:rPr>
  </w:style>
  <w:style w:type="paragraph" w:styleId="10">
    <w:name w:val="heading 1"/>
    <w:basedOn w:val="a1"/>
    <w:next w:val="a1"/>
    <w:link w:val="11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qFormat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qFormat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qFormat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qFormat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qFormat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qFormat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qFormat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qFormat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qFormat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qFormat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qFormat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qFormat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qFormat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qFormat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qFormat/>
    <w:rsid w:val="00890993"/>
    <w:rPr>
      <w:sz w:val="24"/>
      <w:szCs w:val="24"/>
    </w:rPr>
  </w:style>
  <w:style w:type="character" w:styleId="aa">
    <w:name w:val="page number"/>
    <w:basedOn w:val="a2"/>
    <w:qFormat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qFormat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qFormat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qFormat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qFormat/>
    <w:rsid w:val="00890993"/>
    <w:rPr>
      <w:sz w:val="24"/>
      <w:szCs w:val="24"/>
    </w:rPr>
  </w:style>
  <w:style w:type="paragraph" w:styleId="af2">
    <w:name w:val="List Paragraph"/>
    <w:link w:val="af3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qFormat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qFormat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13"/>
    <w:next w:val="a1"/>
    <w:autoRedefine/>
    <w:uiPriority w:val="39"/>
    <w:qFormat/>
    <w:rsid w:val="003B5E88"/>
    <w:rPr>
      <w:noProof/>
    </w:rPr>
  </w:style>
  <w:style w:type="paragraph" w:customStyle="1" w:styleId="13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3">
    <w:name w:val="+Оглавление 2"/>
    <w:basedOn w:val="13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qFormat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qFormat/>
    <w:rsid w:val="001E4383"/>
  </w:style>
  <w:style w:type="character" w:styleId="af9">
    <w:name w:val="footnote reference"/>
    <w:basedOn w:val="a2"/>
    <w:qFormat/>
    <w:rsid w:val="001E4383"/>
    <w:rPr>
      <w:vertAlign w:val="superscript"/>
    </w:rPr>
  </w:style>
  <w:style w:type="character" w:customStyle="1" w:styleId="apple-converted-space">
    <w:name w:val="apple-converted-space"/>
    <w:basedOn w:val="a2"/>
    <w:qFormat/>
    <w:rsid w:val="00914FC2"/>
  </w:style>
  <w:style w:type="character" w:customStyle="1" w:styleId="pubnames">
    <w:name w:val="pub_names"/>
    <w:basedOn w:val="a2"/>
    <w:qFormat/>
    <w:rsid w:val="00914FC2"/>
  </w:style>
  <w:style w:type="paragraph" w:styleId="afa">
    <w:name w:val="Body Text"/>
    <w:basedOn w:val="a1"/>
    <w:link w:val="afb"/>
    <w:unhideWhenUsed/>
    <w:qFormat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qFormat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qFormat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qFormat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qFormat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qFormat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4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qFormat/>
    <w:rsid w:val="00FF0CF8"/>
  </w:style>
  <w:style w:type="paragraph" w:customStyle="1" w:styleId="43">
    <w:name w:val="+Оглавление 4"/>
    <w:basedOn w:val="13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qFormat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qFormat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qFormat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qFormat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qFormat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3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character" w:styleId="aff5">
    <w:name w:val="Placeholder Text"/>
    <w:basedOn w:val="a2"/>
    <w:uiPriority w:val="99"/>
    <w:semiHidden/>
    <w:qFormat/>
    <w:rsid w:val="00267114"/>
    <w:rPr>
      <w:color w:val="666666"/>
    </w:rPr>
  </w:style>
  <w:style w:type="character" w:styleId="aff6">
    <w:name w:val="Unresolved Mention"/>
    <w:basedOn w:val="a2"/>
    <w:uiPriority w:val="99"/>
    <w:semiHidden/>
    <w:unhideWhenUsed/>
    <w:rsid w:val="00472F25"/>
    <w:rPr>
      <w:color w:val="605E5C"/>
      <w:shd w:val="clear" w:color="auto" w:fill="E1DFDD"/>
    </w:rPr>
  </w:style>
  <w:style w:type="character" w:styleId="HTML">
    <w:name w:val="HTML Code"/>
    <w:basedOn w:val="a2"/>
    <w:uiPriority w:val="99"/>
    <w:semiHidden/>
    <w:unhideWhenUsed/>
    <w:qFormat/>
    <w:rsid w:val="005E52D2"/>
    <w:rPr>
      <w:rFonts w:ascii="Courier New" w:eastAsia="Times New Roman" w:hAnsi="Courier New" w:cs="Courier New"/>
      <w:sz w:val="20"/>
      <w:szCs w:val="20"/>
    </w:rPr>
  </w:style>
  <w:style w:type="paragraph" w:customStyle="1" w:styleId="14">
    <w:name w:val="Заголовок оглавления1"/>
    <w:basedOn w:val="10"/>
    <w:next w:val="a1"/>
    <w:uiPriority w:val="39"/>
    <w:unhideWhenUsed/>
    <w:qFormat/>
    <w:rsid w:val="005E52D2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customStyle="1" w:styleId="ds-markdown-paragraph">
    <w:name w:val="ds-markdown-paragraph"/>
    <w:basedOn w:val="a1"/>
    <w:qFormat/>
    <w:rsid w:val="005E52D2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5E52D2"/>
    <w:pPr>
      <w:spacing w:before="100" w:beforeAutospacing="1" w:after="100" w:afterAutospacing="1"/>
    </w:pPr>
  </w:style>
  <w:style w:type="character" w:styleId="aff7">
    <w:name w:val="annotation reference"/>
    <w:basedOn w:val="a2"/>
    <w:semiHidden/>
    <w:unhideWhenUsed/>
    <w:rsid w:val="003E1D16"/>
    <w:rPr>
      <w:sz w:val="16"/>
      <w:szCs w:val="16"/>
    </w:rPr>
  </w:style>
  <w:style w:type="paragraph" w:styleId="aff8">
    <w:name w:val="annotation text"/>
    <w:basedOn w:val="a1"/>
    <w:link w:val="aff9"/>
    <w:unhideWhenUsed/>
    <w:rsid w:val="003E1D16"/>
    <w:rPr>
      <w:sz w:val="20"/>
      <w:szCs w:val="20"/>
    </w:rPr>
  </w:style>
  <w:style w:type="character" w:customStyle="1" w:styleId="aff9">
    <w:name w:val="Текст примечания Знак"/>
    <w:basedOn w:val="a2"/>
    <w:link w:val="aff8"/>
    <w:rsid w:val="003E1D16"/>
  </w:style>
  <w:style w:type="paragraph" w:styleId="affa">
    <w:name w:val="annotation subject"/>
    <w:basedOn w:val="aff8"/>
    <w:next w:val="aff8"/>
    <w:link w:val="affb"/>
    <w:semiHidden/>
    <w:unhideWhenUsed/>
    <w:rsid w:val="003E1D16"/>
    <w:rPr>
      <w:b/>
      <w:bCs/>
    </w:rPr>
  </w:style>
  <w:style w:type="character" w:customStyle="1" w:styleId="affb">
    <w:name w:val="Тема примечания Знак"/>
    <w:basedOn w:val="aff9"/>
    <w:link w:val="affa"/>
    <w:semiHidden/>
    <w:rsid w:val="003E1D16"/>
    <w:rPr>
      <w:b/>
      <w:bCs/>
    </w:rPr>
  </w:style>
  <w:style w:type="character" w:styleId="affc">
    <w:name w:val="FollowedHyperlink"/>
    <w:basedOn w:val="a2"/>
    <w:semiHidden/>
    <w:unhideWhenUsed/>
    <w:rsid w:val="00704AAD"/>
    <w:rPr>
      <w:color w:val="800080" w:themeColor="followedHyperlink"/>
      <w:u w:val="single"/>
    </w:rPr>
  </w:style>
  <w:style w:type="paragraph" w:styleId="affd">
    <w:name w:val="Normal (Web)"/>
    <w:basedOn w:val="a1"/>
    <w:semiHidden/>
    <w:unhideWhenUsed/>
    <w:rsid w:val="00434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8987\Downloads\SHabl_oforml_Otchet_po_uch_prakt_prof_01_2025_5_6_UPr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AB11EE-D834-423B-8CB7-2C21BE3EE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SHabl_oforml_Otchet_po_uch_prakt_prof_01_2025_5_6_UPr</Template>
  <TotalTime>8</TotalTime>
  <Pages>9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Ксения Яшина</dc:creator>
  <cp:lastModifiedBy>Ксения Яшина</cp:lastModifiedBy>
  <cp:revision>7</cp:revision>
  <cp:lastPrinted>2026-05-03T10:36:00Z</cp:lastPrinted>
  <dcterms:created xsi:type="dcterms:W3CDTF">2026-09-16T12:02:00Z</dcterms:created>
  <dcterms:modified xsi:type="dcterms:W3CDTF">2026-09-16T18:02:00Z</dcterms:modified>
</cp:coreProperties>
</file>